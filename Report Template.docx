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bookmarkStart w:id="0" w:name="_GoBack"/>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bookmarkEnd w:id="0"/>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472EBA" w:rsidRPr="00266084" w:rsidRDefault="00472EBA" w:rsidP="00266084">
                                  <w:pPr>
                                    <w:pStyle w:val="Title"/>
                                    <w:rPr>
                                      <w:sz w:val="48"/>
                                      <w:szCs w:val="48"/>
                                    </w:rPr>
                                  </w:pPr>
                                  <w:r w:rsidRPr="00266084">
                                    <w:rPr>
                                      <w:sz w:val="48"/>
                                      <w:szCs w:val="48"/>
                                    </w:rPr>
                                    <w:t>Introduction to Information Technology</w:t>
                                  </w:r>
                                </w:p>
                                <w:p w14:paraId="7D099240" w14:textId="77777777" w:rsidR="00472EBA" w:rsidRDefault="00472EBA" w:rsidP="00266084">
                                  <w:pPr>
                                    <w:pStyle w:val="Title"/>
                                    <w:rPr>
                                      <w:sz w:val="48"/>
                                      <w:szCs w:val="48"/>
                                    </w:rPr>
                                  </w:pPr>
                                  <w:r>
                                    <w:rPr>
                                      <w:sz w:val="48"/>
                                      <w:szCs w:val="48"/>
                                    </w:rPr>
                                    <w:t>COSC2196</w:t>
                                  </w:r>
                                </w:p>
                                <w:p w14:paraId="3365D26B" w14:textId="5156766A" w:rsidR="00472EBA" w:rsidRPr="00266084" w:rsidRDefault="00472EBA"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472EBA" w:rsidRPr="00266084" w:rsidRDefault="00472EBA" w:rsidP="00266084">
                            <w:pPr>
                              <w:pStyle w:val="Title"/>
                              <w:rPr>
                                <w:sz w:val="48"/>
                                <w:szCs w:val="48"/>
                              </w:rPr>
                            </w:pPr>
                            <w:r w:rsidRPr="00266084">
                              <w:rPr>
                                <w:sz w:val="48"/>
                                <w:szCs w:val="48"/>
                              </w:rPr>
                              <w:t>Introduction to Information Technology</w:t>
                            </w:r>
                          </w:p>
                          <w:p w14:paraId="7D099240" w14:textId="77777777" w:rsidR="00472EBA" w:rsidRDefault="00472EBA" w:rsidP="00266084">
                            <w:pPr>
                              <w:pStyle w:val="Title"/>
                              <w:rPr>
                                <w:sz w:val="48"/>
                                <w:szCs w:val="48"/>
                              </w:rPr>
                            </w:pPr>
                            <w:r>
                              <w:rPr>
                                <w:sz w:val="48"/>
                                <w:szCs w:val="48"/>
                              </w:rPr>
                              <w:t>COSC2196</w:t>
                            </w:r>
                          </w:p>
                          <w:p w14:paraId="3365D26B" w14:textId="5156766A" w:rsidR="00472EBA" w:rsidRPr="00266084" w:rsidRDefault="00472EBA"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EndPr/>
            <w:sdtContent>
              <w:p w14:paraId="4A2E74A7" w14:textId="27C2200E" w:rsidR="00D077E9" w:rsidRDefault="00266084" w:rsidP="00D077E9">
                <w:r>
                  <w:t xml:space="preserve">Assignment </w:t>
                </w:r>
                <w:r w:rsidR="000F338D">
                  <w:t>3</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6C4937D6" w14:textId="39431DF2" w:rsidR="0039493B"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6777948" w:history="1">
            <w:r w:rsidR="0039493B" w:rsidRPr="0018196F">
              <w:rPr>
                <w:rStyle w:val="Hyperlink"/>
                <w:noProof/>
              </w:rPr>
              <w:t>Welcome to Group Fourteen</w:t>
            </w:r>
            <w:r w:rsidR="0039493B">
              <w:rPr>
                <w:noProof/>
                <w:webHidden/>
              </w:rPr>
              <w:tab/>
            </w:r>
            <w:r w:rsidR="0039493B">
              <w:rPr>
                <w:noProof/>
                <w:webHidden/>
              </w:rPr>
              <w:fldChar w:fldCharType="begin"/>
            </w:r>
            <w:r w:rsidR="0039493B">
              <w:rPr>
                <w:noProof/>
                <w:webHidden/>
              </w:rPr>
              <w:instrText xml:space="preserve"> PAGEREF _Toc6777948 \h </w:instrText>
            </w:r>
            <w:r w:rsidR="0039493B">
              <w:rPr>
                <w:noProof/>
                <w:webHidden/>
              </w:rPr>
            </w:r>
            <w:r w:rsidR="0039493B">
              <w:rPr>
                <w:noProof/>
                <w:webHidden/>
              </w:rPr>
              <w:fldChar w:fldCharType="separate"/>
            </w:r>
            <w:r w:rsidR="0039493B">
              <w:rPr>
                <w:noProof/>
                <w:webHidden/>
              </w:rPr>
              <w:t>3</w:t>
            </w:r>
            <w:r w:rsidR="0039493B">
              <w:rPr>
                <w:noProof/>
                <w:webHidden/>
              </w:rPr>
              <w:fldChar w:fldCharType="end"/>
            </w:r>
          </w:hyperlink>
        </w:p>
        <w:p w14:paraId="4FF0091F" w14:textId="3B09BD15" w:rsidR="0039493B" w:rsidRDefault="0039493B">
          <w:pPr>
            <w:pStyle w:val="TOC2"/>
            <w:tabs>
              <w:tab w:val="right" w:leader="dot" w:pos="9594"/>
            </w:tabs>
            <w:rPr>
              <w:noProof/>
              <w:color w:val="auto"/>
              <w:sz w:val="22"/>
              <w:lang w:val="en-AU" w:eastAsia="en-AU"/>
            </w:rPr>
          </w:pPr>
          <w:hyperlink w:anchor="_Toc6777949" w:history="1">
            <w:r w:rsidRPr="0018196F">
              <w:rPr>
                <w:rStyle w:val="Hyperlink"/>
                <w:noProof/>
              </w:rPr>
              <w:t>Who are we?</w:t>
            </w:r>
            <w:r>
              <w:rPr>
                <w:noProof/>
                <w:webHidden/>
              </w:rPr>
              <w:tab/>
            </w:r>
            <w:r>
              <w:rPr>
                <w:noProof/>
                <w:webHidden/>
              </w:rPr>
              <w:fldChar w:fldCharType="begin"/>
            </w:r>
            <w:r>
              <w:rPr>
                <w:noProof/>
                <w:webHidden/>
              </w:rPr>
              <w:instrText xml:space="preserve"> PAGEREF _Toc6777949 \h </w:instrText>
            </w:r>
            <w:r>
              <w:rPr>
                <w:noProof/>
                <w:webHidden/>
              </w:rPr>
            </w:r>
            <w:r>
              <w:rPr>
                <w:noProof/>
                <w:webHidden/>
              </w:rPr>
              <w:fldChar w:fldCharType="separate"/>
            </w:r>
            <w:r>
              <w:rPr>
                <w:noProof/>
                <w:webHidden/>
              </w:rPr>
              <w:t>3</w:t>
            </w:r>
            <w:r>
              <w:rPr>
                <w:noProof/>
                <w:webHidden/>
              </w:rPr>
              <w:fldChar w:fldCharType="end"/>
            </w:r>
          </w:hyperlink>
        </w:p>
        <w:p w14:paraId="469AD82E" w14:textId="30381474" w:rsidR="0039493B" w:rsidRDefault="0039493B">
          <w:pPr>
            <w:pStyle w:val="TOC2"/>
            <w:tabs>
              <w:tab w:val="right" w:leader="dot" w:pos="9594"/>
            </w:tabs>
            <w:rPr>
              <w:noProof/>
              <w:color w:val="auto"/>
              <w:sz w:val="22"/>
              <w:lang w:val="en-AU" w:eastAsia="en-AU"/>
            </w:rPr>
          </w:pPr>
          <w:hyperlink w:anchor="_Toc6777950" w:history="1">
            <w:r w:rsidRPr="0018196F">
              <w:rPr>
                <w:rStyle w:val="Hyperlink"/>
                <w:noProof/>
              </w:rPr>
              <w:t>Meet the team</w:t>
            </w:r>
            <w:r>
              <w:rPr>
                <w:noProof/>
                <w:webHidden/>
              </w:rPr>
              <w:tab/>
            </w:r>
            <w:r>
              <w:rPr>
                <w:noProof/>
                <w:webHidden/>
              </w:rPr>
              <w:fldChar w:fldCharType="begin"/>
            </w:r>
            <w:r>
              <w:rPr>
                <w:noProof/>
                <w:webHidden/>
              </w:rPr>
              <w:instrText xml:space="preserve"> PAGEREF _Toc6777950 \h </w:instrText>
            </w:r>
            <w:r>
              <w:rPr>
                <w:noProof/>
                <w:webHidden/>
              </w:rPr>
            </w:r>
            <w:r>
              <w:rPr>
                <w:noProof/>
                <w:webHidden/>
              </w:rPr>
              <w:fldChar w:fldCharType="separate"/>
            </w:r>
            <w:r>
              <w:rPr>
                <w:noProof/>
                <w:webHidden/>
              </w:rPr>
              <w:t>4</w:t>
            </w:r>
            <w:r>
              <w:rPr>
                <w:noProof/>
                <w:webHidden/>
              </w:rPr>
              <w:fldChar w:fldCharType="end"/>
            </w:r>
          </w:hyperlink>
        </w:p>
        <w:p w14:paraId="3D644875" w14:textId="754A764E" w:rsidR="0039493B" w:rsidRDefault="0039493B">
          <w:pPr>
            <w:pStyle w:val="TOC2"/>
            <w:tabs>
              <w:tab w:val="right" w:leader="dot" w:pos="9594"/>
            </w:tabs>
            <w:rPr>
              <w:noProof/>
              <w:color w:val="auto"/>
              <w:sz w:val="22"/>
              <w:lang w:val="en-AU" w:eastAsia="en-AU"/>
            </w:rPr>
          </w:pPr>
          <w:hyperlink w:anchor="_Toc6777951" w:history="1">
            <w:r w:rsidRPr="0018196F">
              <w:rPr>
                <w:rStyle w:val="Hyperlink"/>
                <w:noProof/>
              </w:rPr>
              <w:t>Group Processes</w:t>
            </w:r>
            <w:r>
              <w:rPr>
                <w:noProof/>
                <w:webHidden/>
              </w:rPr>
              <w:tab/>
            </w:r>
            <w:r>
              <w:rPr>
                <w:noProof/>
                <w:webHidden/>
              </w:rPr>
              <w:fldChar w:fldCharType="begin"/>
            </w:r>
            <w:r>
              <w:rPr>
                <w:noProof/>
                <w:webHidden/>
              </w:rPr>
              <w:instrText xml:space="preserve"> PAGEREF _Toc6777951 \h </w:instrText>
            </w:r>
            <w:r>
              <w:rPr>
                <w:noProof/>
                <w:webHidden/>
              </w:rPr>
            </w:r>
            <w:r>
              <w:rPr>
                <w:noProof/>
                <w:webHidden/>
              </w:rPr>
              <w:fldChar w:fldCharType="separate"/>
            </w:r>
            <w:r>
              <w:rPr>
                <w:noProof/>
                <w:webHidden/>
              </w:rPr>
              <w:t>10</w:t>
            </w:r>
            <w:r>
              <w:rPr>
                <w:noProof/>
                <w:webHidden/>
              </w:rPr>
              <w:fldChar w:fldCharType="end"/>
            </w:r>
          </w:hyperlink>
        </w:p>
        <w:p w14:paraId="4B3C91FC" w14:textId="0D9DD168" w:rsidR="0039493B" w:rsidRDefault="0039493B">
          <w:pPr>
            <w:pStyle w:val="TOC2"/>
            <w:tabs>
              <w:tab w:val="right" w:leader="dot" w:pos="9594"/>
            </w:tabs>
            <w:rPr>
              <w:noProof/>
              <w:color w:val="auto"/>
              <w:sz w:val="22"/>
              <w:lang w:val="en-AU" w:eastAsia="en-AU"/>
            </w:rPr>
          </w:pPr>
          <w:hyperlink w:anchor="_Toc6777952" w:history="1">
            <w:r w:rsidRPr="0018196F">
              <w:rPr>
                <w:rStyle w:val="Hyperlink"/>
                <w:noProof/>
              </w:rPr>
              <w:t>Career Plans</w:t>
            </w:r>
            <w:r>
              <w:rPr>
                <w:noProof/>
                <w:webHidden/>
              </w:rPr>
              <w:tab/>
            </w:r>
            <w:r>
              <w:rPr>
                <w:noProof/>
                <w:webHidden/>
              </w:rPr>
              <w:fldChar w:fldCharType="begin"/>
            </w:r>
            <w:r>
              <w:rPr>
                <w:noProof/>
                <w:webHidden/>
              </w:rPr>
              <w:instrText xml:space="preserve"> PAGEREF _Toc6777952 \h </w:instrText>
            </w:r>
            <w:r>
              <w:rPr>
                <w:noProof/>
                <w:webHidden/>
              </w:rPr>
            </w:r>
            <w:r>
              <w:rPr>
                <w:noProof/>
                <w:webHidden/>
              </w:rPr>
              <w:fldChar w:fldCharType="separate"/>
            </w:r>
            <w:r>
              <w:rPr>
                <w:noProof/>
                <w:webHidden/>
              </w:rPr>
              <w:t>10</w:t>
            </w:r>
            <w:r>
              <w:rPr>
                <w:noProof/>
                <w:webHidden/>
              </w:rPr>
              <w:fldChar w:fldCharType="end"/>
            </w:r>
          </w:hyperlink>
        </w:p>
        <w:p w14:paraId="6DB95672" w14:textId="73380911" w:rsidR="0039493B" w:rsidRDefault="0039493B">
          <w:pPr>
            <w:pStyle w:val="TOC2"/>
            <w:tabs>
              <w:tab w:val="right" w:leader="dot" w:pos="9594"/>
            </w:tabs>
            <w:rPr>
              <w:noProof/>
              <w:color w:val="auto"/>
              <w:sz w:val="22"/>
              <w:lang w:val="en-AU" w:eastAsia="en-AU"/>
            </w:rPr>
          </w:pPr>
          <w:hyperlink w:anchor="_Toc6777953" w:history="1">
            <w:r w:rsidRPr="0018196F">
              <w:rPr>
                <w:rStyle w:val="Hyperlink"/>
                <w:noProof/>
              </w:rPr>
              <w:t>Tools</w:t>
            </w:r>
            <w:r>
              <w:rPr>
                <w:noProof/>
                <w:webHidden/>
              </w:rPr>
              <w:tab/>
            </w:r>
            <w:r>
              <w:rPr>
                <w:noProof/>
                <w:webHidden/>
              </w:rPr>
              <w:fldChar w:fldCharType="begin"/>
            </w:r>
            <w:r>
              <w:rPr>
                <w:noProof/>
                <w:webHidden/>
              </w:rPr>
              <w:instrText xml:space="preserve"> PAGEREF _Toc6777953 \h </w:instrText>
            </w:r>
            <w:r>
              <w:rPr>
                <w:noProof/>
                <w:webHidden/>
              </w:rPr>
            </w:r>
            <w:r>
              <w:rPr>
                <w:noProof/>
                <w:webHidden/>
              </w:rPr>
              <w:fldChar w:fldCharType="separate"/>
            </w:r>
            <w:r>
              <w:rPr>
                <w:noProof/>
                <w:webHidden/>
              </w:rPr>
              <w:t>12</w:t>
            </w:r>
            <w:r>
              <w:rPr>
                <w:noProof/>
                <w:webHidden/>
              </w:rPr>
              <w:fldChar w:fldCharType="end"/>
            </w:r>
          </w:hyperlink>
        </w:p>
        <w:p w14:paraId="7A3654D0" w14:textId="0E55CB82" w:rsidR="0039493B" w:rsidRDefault="0039493B">
          <w:pPr>
            <w:pStyle w:val="TOC1"/>
            <w:tabs>
              <w:tab w:val="right" w:leader="dot" w:pos="9594"/>
            </w:tabs>
            <w:rPr>
              <w:b w:val="0"/>
              <w:noProof/>
              <w:color w:val="auto"/>
              <w:sz w:val="22"/>
              <w:lang w:val="en-AU" w:eastAsia="en-AU"/>
            </w:rPr>
          </w:pPr>
          <w:hyperlink w:anchor="_Toc6777954" w:history="1">
            <w:r w:rsidRPr="0018196F">
              <w:rPr>
                <w:rStyle w:val="Hyperlink"/>
                <w:noProof/>
              </w:rPr>
              <w:t>Project Description</w:t>
            </w:r>
            <w:r>
              <w:rPr>
                <w:noProof/>
                <w:webHidden/>
              </w:rPr>
              <w:tab/>
            </w:r>
            <w:r>
              <w:rPr>
                <w:noProof/>
                <w:webHidden/>
              </w:rPr>
              <w:fldChar w:fldCharType="begin"/>
            </w:r>
            <w:r>
              <w:rPr>
                <w:noProof/>
                <w:webHidden/>
              </w:rPr>
              <w:instrText xml:space="preserve"> PAGEREF _Toc6777954 \h </w:instrText>
            </w:r>
            <w:r>
              <w:rPr>
                <w:noProof/>
                <w:webHidden/>
              </w:rPr>
            </w:r>
            <w:r>
              <w:rPr>
                <w:noProof/>
                <w:webHidden/>
              </w:rPr>
              <w:fldChar w:fldCharType="separate"/>
            </w:r>
            <w:r>
              <w:rPr>
                <w:noProof/>
                <w:webHidden/>
              </w:rPr>
              <w:t>13</w:t>
            </w:r>
            <w:r>
              <w:rPr>
                <w:noProof/>
                <w:webHidden/>
              </w:rPr>
              <w:fldChar w:fldCharType="end"/>
            </w:r>
          </w:hyperlink>
        </w:p>
        <w:p w14:paraId="1160A414" w14:textId="19E5EA91" w:rsidR="0039493B" w:rsidRDefault="0039493B">
          <w:pPr>
            <w:pStyle w:val="TOC2"/>
            <w:tabs>
              <w:tab w:val="right" w:leader="dot" w:pos="9594"/>
            </w:tabs>
            <w:rPr>
              <w:noProof/>
              <w:color w:val="auto"/>
              <w:sz w:val="22"/>
              <w:lang w:val="en-AU" w:eastAsia="en-AU"/>
            </w:rPr>
          </w:pPr>
          <w:hyperlink w:anchor="_Toc6777955" w:history="1">
            <w:r w:rsidRPr="0018196F">
              <w:rPr>
                <w:rStyle w:val="Hyperlink"/>
                <w:noProof/>
              </w:rPr>
              <w:t>Overview</w:t>
            </w:r>
            <w:r>
              <w:rPr>
                <w:noProof/>
                <w:webHidden/>
              </w:rPr>
              <w:tab/>
            </w:r>
            <w:r>
              <w:rPr>
                <w:noProof/>
                <w:webHidden/>
              </w:rPr>
              <w:fldChar w:fldCharType="begin"/>
            </w:r>
            <w:r>
              <w:rPr>
                <w:noProof/>
                <w:webHidden/>
              </w:rPr>
              <w:instrText xml:space="preserve"> PAGEREF _Toc6777955 \h </w:instrText>
            </w:r>
            <w:r>
              <w:rPr>
                <w:noProof/>
                <w:webHidden/>
              </w:rPr>
            </w:r>
            <w:r>
              <w:rPr>
                <w:noProof/>
                <w:webHidden/>
              </w:rPr>
              <w:fldChar w:fldCharType="separate"/>
            </w:r>
            <w:r>
              <w:rPr>
                <w:noProof/>
                <w:webHidden/>
              </w:rPr>
              <w:t>13</w:t>
            </w:r>
            <w:r>
              <w:rPr>
                <w:noProof/>
                <w:webHidden/>
              </w:rPr>
              <w:fldChar w:fldCharType="end"/>
            </w:r>
          </w:hyperlink>
        </w:p>
        <w:p w14:paraId="43835820" w14:textId="33ABDD4E" w:rsidR="0039493B" w:rsidRDefault="0039493B">
          <w:pPr>
            <w:pStyle w:val="TOC2"/>
            <w:tabs>
              <w:tab w:val="right" w:leader="dot" w:pos="9594"/>
            </w:tabs>
            <w:rPr>
              <w:noProof/>
              <w:color w:val="auto"/>
              <w:sz w:val="22"/>
              <w:lang w:val="en-AU" w:eastAsia="en-AU"/>
            </w:rPr>
          </w:pPr>
          <w:hyperlink w:anchor="_Toc6777956" w:history="1">
            <w:r w:rsidRPr="0018196F">
              <w:rPr>
                <w:rStyle w:val="Hyperlink"/>
                <w:noProof/>
              </w:rPr>
              <w:t>Detailed Description</w:t>
            </w:r>
            <w:r>
              <w:rPr>
                <w:noProof/>
                <w:webHidden/>
              </w:rPr>
              <w:tab/>
            </w:r>
            <w:r>
              <w:rPr>
                <w:noProof/>
                <w:webHidden/>
              </w:rPr>
              <w:fldChar w:fldCharType="begin"/>
            </w:r>
            <w:r>
              <w:rPr>
                <w:noProof/>
                <w:webHidden/>
              </w:rPr>
              <w:instrText xml:space="preserve"> PAGEREF _Toc6777956 \h </w:instrText>
            </w:r>
            <w:r>
              <w:rPr>
                <w:noProof/>
                <w:webHidden/>
              </w:rPr>
            </w:r>
            <w:r>
              <w:rPr>
                <w:noProof/>
                <w:webHidden/>
              </w:rPr>
              <w:fldChar w:fldCharType="separate"/>
            </w:r>
            <w:r>
              <w:rPr>
                <w:noProof/>
                <w:webHidden/>
              </w:rPr>
              <w:t>13</w:t>
            </w:r>
            <w:r>
              <w:rPr>
                <w:noProof/>
                <w:webHidden/>
              </w:rPr>
              <w:fldChar w:fldCharType="end"/>
            </w:r>
          </w:hyperlink>
        </w:p>
        <w:p w14:paraId="20D89AB2" w14:textId="3B775793" w:rsidR="0039493B" w:rsidRDefault="0039493B">
          <w:pPr>
            <w:pStyle w:val="TOC2"/>
            <w:tabs>
              <w:tab w:val="right" w:leader="dot" w:pos="9594"/>
            </w:tabs>
            <w:rPr>
              <w:noProof/>
              <w:color w:val="auto"/>
              <w:sz w:val="22"/>
              <w:lang w:val="en-AU" w:eastAsia="en-AU"/>
            </w:rPr>
          </w:pPr>
          <w:hyperlink w:anchor="_Toc6777957" w:history="1">
            <w:r w:rsidRPr="0018196F">
              <w:rPr>
                <w:rStyle w:val="Hyperlink"/>
                <w:noProof/>
              </w:rPr>
              <w:t>Plans and Progress</w:t>
            </w:r>
            <w:r>
              <w:rPr>
                <w:noProof/>
                <w:webHidden/>
              </w:rPr>
              <w:tab/>
            </w:r>
            <w:r>
              <w:rPr>
                <w:noProof/>
                <w:webHidden/>
              </w:rPr>
              <w:fldChar w:fldCharType="begin"/>
            </w:r>
            <w:r>
              <w:rPr>
                <w:noProof/>
                <w:webHidden/>
              </w:rPr>
              <w:instrText xml:space="preserve"> PAGEREF _Toc6777957 \h </w:instrText>
            </w:r>
            <w:r>
              <w:rPr>
                <w:noProof/>
                <w:webHidden/>
              </w:rPr>
            </w:r>
            <w:r>
              <w:rPr>
                <w:noProof/>
                <w:webHidden/>
              </w:rPr>
              <w:fldChar w:fldCharType="separate"/>
            </w:r>
            <w:r>
              <w:rPr>
                <w:noProof/>
                <w:webHidden/>
              </w:rPr>
              <w:t>13</w:t>
            </w:r>
            <w:r>
              <w:rPr>
                <w:noProof/>
                <w:webHidden/>
              </w:rPr>
              <w:fldChar w:fldCharType="end"/>
            </w:r>
          </w:hyperlink>
        </w:p>
        <w:p w14:paraId="30B354B0" w14:textId="0D5638EC" w:rsidR="0039493B" w:rsidRDefault="0039493B">
          <w:pPr>
            <w:pStyle w:val="TOC2"/>
            <w:tabs>
              <w:tab w:val="right" w:leader="dot" w:pos="9594"/>
            </w:tabs>
            <w:rPr>
              <w:noProof/>
              <w:color w:val="auto"/>
              <w:sz w:val="22"/>
              <w:lang w:val="en-AU" w:eastAsia="en-AU"/>
            </w:rPr>
          </w:pPr>
          <w:hyperlink w:anchor="_Toc6777958" w:history="1">
            <w:r w:rsidRPr="0018196F">
              <w:rPr>
                <w:rStyle w:val="Hyperlink"/>
                <w:noProof/>
              </w:rPr>
              <w:t>Roles</w:t>
            </w:r>
            <w:r>
              <w:rPr>
                <w:noProof/>
                <w:webHidden/>
              </w:rPr>
              <w:tab/>
            </w:r>
            <w:r>
              <w:rPr>
                <w:noProof/>
                <w:webHidden/>
              </w:rPr>
              <w:fldChar w:fldCharType="begin"/>
            </w:r>
            <w:r>
              <w:rPr>
                <w:noProof/>
                <w:webHidden/>
              </w:rPr>
              <w:instrText xml:space="preserve"> PAGEREF _Toc6777958 \h </w:instrText>
            </w:r>
            <w:r>
              <w:rPr>
                <w:noProof/>
                <w:webHidden/>
              </w:rPr>
            </w:r>
            <w:r>
              <w:rPr>
                <w:noProof/>
                <w:webHidden/>
              </w:rPr>
              <w:fldChar w:fldCharType="separate"/>
            </w:r>
            <w:r>
              <w:rPr>
                <w:noProof/>
                <w:webHidden/>
              </w:rPr>
              <w:t>13</w:t>
            </w:r>
            <w:r>
              <w:rPr>
                <w:noProof/>
                <w:webHidden/>
              </w:rPr>
              <w:fldChar w:fldCharType="end"/>
            </w:r>
          </w:hyperlink>
        </w:p>
        <w:p w14:paraId="6AC4BC5A" w14:textId="7DA96370" w:rsidR="0039493B" w:rsidRDefault="0039493B">
          <w:pPr>
            <w:pStyle w:val="TOC2"/>
            <w:tabs>
              <w:tab w:val="right" w:leader="dot" w:pos="9594"/>
            </w:tabs>
            <w:rPr>
              <w:noProof/>
              <w:color w:val="auto"/>
              <w:sz w:val="22"/>
              <w:lang w:val="en-AU" w:eastAsia="en-AU"/>
            </w:rPr>
          </w:pPr>
          <w:hyperlink w:anchor="_Toc6777959" w:history="1">
            <w:r w:rsidRPr="0018196F">
              <w:rPr>
                <w:rStyle w:val="Hyperlink"/>
                <w:noProof/>
              </w:rPr>
              <w:t>Scope and limits</w:t>
            </w:r>
            <w:r>
              <w:rPr>
                <w:noProof/>
                <w:webHidden/>
              </w:rPr>
              <w:tab/>
            </w:r>
            <w:r>
              <w:rPr>
                <w:noProof/>
                <w:webHidden/>
              </w:rPr>
              <w:fldChar w:fldCharType="begin"/>
            </w:r>
            <w:r>
              <w:rPr>
                <w:noProof/>
                <w:webHidden/>
              </w:rPr>
              <w:instrText xml:space="preserve"> PAGEREF _Toc6777959 \h </w:instrText>
            </w:r>
            <w:r>
              <w:rPr>
                <w:noProof/>
                <w:webHidden/>
              </w:rPr>
            </w:r>
            <w:r>
              <w:rPr>
                <w:noProof/>
                <w:webHidden/>
              </w:rPr>
              <w:fldChar w:fldCharType="separate"/>
            </w:r>
            <w:r>
              <w:rPr>
                <w:noProof/>
                <w:webHidden/>
              </w:rPr>
              <w:t>13</w:t>
            </w:r>
            <w:r>
              <w:rPr>
                <w:noProof/>
                <w:webHidden/>
              </w:rPr>
              <w:fldChar w:fldCharType="end"/>
            </w:r>
          </w:hyperlink>
        </w:p>
        <w:p w14:paraId="187AAF6D" w14:textId="281D49B8" w:rsidR="0039493B" w:rsidRDefault="0039493B">
          <w:pPr>
            <w:pStyle w:val="TOC2"/>
            <w:tabs>
              <w:tab w:val="right" w:leader="dot" w:pos="9594"/>
            </w:tabs>
            <w:rPr>
              <w:noProof/>
              <w:color w:val="auto"/>
              <w:sz w:val="22"/>
              <w:lang w:val="en-AU" w:eastAsia="en-AU"/>
            </w:rPr>
          </w:pPr>
          <w:hyperlink w:anchor="_Toc6777960" w:history="1">
            <w:r w:rsidRPr="0018196F">
              <w:rPr>
                <w:rStyle w:val="Hyperlink"/>
                <w:noProof/>
              </w:rPr>
              <w:t>Tools and Technologies</w:t>
            </w:r>
            <w:r>
              <w:rPr>
                <w:noProof/>
                <w:webHidden/>
              </w:rPr>
              <w:tab/>
            </w:r>
            <w:r>
              <w:rPr>
                <w:noProof/>
                <w:webHidden/>
              </w:rPr>
              <w:fldChar w:fldCharType="begin"/>
            </w:r>
            <w:r>
              <w:rPr>
                <w:noProof/>
                <w:webHidden/>
              </w:rPr>
              <w:instrText xml:space="preserve"> PAGEREF _Toc6777960 \h </w:instrText>
            </w:r>
            <w:r>
              <w:rPr>
                <w:noProof/>
                <w:webHidden/>
              </w:rPr>
            </w:r>
            <w:r>
              <w:rPr>
                <w:noProof/>
                <w:webHidden/>
              </w:rPr>
              <w:fldChar w:fldCharType="separate"/>
            </w:r>
            <w:r>
              <w:rPr>
                <w:noProof/>
                <w:webHidden/>
              </w:rPr>
              <w:t>13</w:t>
            </w:r>
            <w:r>
              <w:rPr>
                <w:noProof/>
                <w:webHidden/>
              </w:rPr>
              <w:fldChar w:fldCharType="end"/>
            </w:r>
          </w:hyperlink>
        </w:p>
        <w:p w14:paraId="35A89D46" w14:textId="3698237E" w:rsidR="0039493B" w:rsidRDefault="0039493B">
          <w:pPr>
            <w:pStyle w:val="TOC2"/>
            <w:tabs>
              <w:tab w:val="right" w:leader="dot" w:pos="9594"/>
            </w:tabs>
            <w:rPr>
              <w:noProof/>
              <w:color w:val="auto"/>
              <w:sz w:val="22"/>
              <w:lang w:val="en-AU" w:eastAsia="en-AU"/>
            </w:rPr>
          </w:pPr>
          <w:hyperlink w:anchor="_Toc6777961" w:history="1">
            <w:r w:rsidRPr="0018196F">
              <w:rPr>
                <w:rStyle w:val="Hyperlink"/>
                <w:noProof/>
              </w:rPr>
              <w:t>Testing</w:t>
            </w:r>
            <w:r>
              <w:rPr>
                <w:noProof/>
                <w:webHidden/>
              </w:rPr>
              <w:tab/>
            </w:r>
            <w:r>
              <w:rPr>
                <w:noProof/>
                <w:webHidden/>
              </w:rPr>
              <w:fldChar w:fldCharType="begin"/>
            </w:r>
            <w:r>
              <w:rPr>
                <w:noProof/>
                <w:webHidden/>
              </w:rPr>
              <w:instrText xml:space="preserve"> PAGEREF _Toc6777961 \h </w:instrText>
            </w:r>
            <w:r>
              <w:rPr>
                <w:noProof/>
                <w:webHidden/>
              </w:rPr>
            </w:r>
            <w:r>
              <w:rPr>
                <w:noProof/>
                <w:webHidden/>
              </w:rPr>
              <w:fldChar w:fldCharType="separate"/>
            </w:r>
            <w:r>
              <w:rPr>
                <w:noProof/>
                <w:webHidden/>
              </w:rPr>
              <w:t>13</w:t>
            </w:r>
            <w:r>
              <w:rPr>
                <w:noProof/>
                <w:webHidden/>
              </w:rPr>
              <w:fldChar w:fldCharType="end"/>
            </w:r>
          </w:hyperlink>
        </w:p>
        <w:p w14:paraId="20A65482" w14:textId="0E47E3C5" w:rsidR="0039493B" w:rsidRDefault="0039493B">
          <w:pPr>
            <w:pStyle w:val="TOC2"/>
            <w:tabs>
              <w:tab w:val="right" w:leader="dot" w:pos="9594"/>
            </w:tabs>
            <w:rPr>
              <w:noProof/>
              <w:color w:val="auto"/>
              <w:sz w:val="22"/>
              <w:lang w:val="en-AU" w:eastAsia="en-AU"/>
            </w:rPr>
          </w:pPr>
          <w:hyperlink w:anchor="_Toc6777962" w:history="1">
            <w:r w:rsidRPr="0018196F">
              <w:rPr>
                <w:rStyle w:val="Hyperlink"/>
                <w:noProof/>
              </w:rPr>
              <w:t>Timeframe</w:t>
            </w:r>
            <w:r>
              <w:rPr>
                <w:noProof/>
                <w:webHidden/>
              </w:rPr>
              <w:tab/>
            </w:r>
            <w:r>
              <w:rPr>
                <w:noProof/>
                <w:webHidden/>
              </w:rPr>
              <w:fldChar w:fldCharType="begin"/>
            </w:r>
            <w:r>
              <w:rPr>
                <w:noProof/>
                <w:webHidden/>
              </w:rPr>
              <w:instrText xml:space="preserve"> PAGEREF _Toc6777962 \h </w:instrText>
            </w:r>
            <w:r>
              <w:rPr>
                <w:noProof/>
                <w:webHidden/>
              </w:rPr>
            </w:r>
            <w:r>
              <w:rPr>
                <w:noProof/>
                <w:webHidden/>
              </w:rPr>
              <w:fldChar w:fldCharType="separate"/>
            </w:r>
            <w:r>
              <w:rPr>
                <w:noProof/>
                <w:webHidden/>
              </w:rPr>
              <w:t>13</w:t>
            </w:r>
            <w:r>
              <w:rPr>
                <w:noProof/>
                <w:webHidden/>
              </w:rPr>
              <w:fldChar w:fldCharType="end"/>
            </w:r>
          </w:hyperlink>
        </w:p>
        <w:p w14:paraId="2804BD0B" w14:textId="61D59D8E" w:rsidR="0039493B" w:rsidRDefault="0039493B">
          <w:pPr>
            <w:pStyle w:val="TOC2"/>
            <w:tabs>
              <w:tab w:val="right" w:leader="dot" w:pos="9594"/>
            </w:tabs>
            <w:rPr>
              <w:noProof/>
              <w:color w:val="auto"/>
              <w:sz w:val="22"/>
              <w:lang w:val="en-AU" w:eastAsia="en-AU"/>
            </w:rPr>
          </w:pPr>
          <w:hyperlink w:anchor="_Toc6777963" w:history="1">
            <w:r w:rsidRPr="0018196F">
              <w:rPr>
                <w:rStyle w:val="Hyperlink"/>
                <w:noProof/>
              </w:rPr>
              <w:t>Risks</w:t>
            </w:r>
            <w:r>
              <w:rPr>
                <w:noProof/>
                <w:webHidden/>
              </w:rPr>
              <w:tab/>
            </w:r>
            <w:r>
              <w:rPr>
                <w:noProof/>
                <w:webHidden/>
              </w:rPr>
              <w:fldChar w:fldCharType="begin"/>
            </w:r>
            <w:r>
              <w:rPr>
                <w:noProof/>
                <w:webHidden/>
              </w:rPr>
              <w:instrText xml:space="preserve"> PAGEREF _Toc6777963 \h </w:instrText>
            </w:r>
            <w:r>
              <w:rPr>
                <w:noProof/>
                <w:webHidden/>
              </w:rPr>
            </w:r>
            <w:r>
              <w:rPr>
                <w:noProof/>
                <w:webHidden/>
              </w:rPr>
              <w:fldChar w:fldCharType="separate"/>
            </w:r>
            <w:r>
              <w:rPr>
                <w:noProof/>
                <w:webHidden/>
              </w:rPr>
              <w:t>13</w:t>
            </w:r>
            <w:r>
              <w:rPr>
                <w:noProof/>
                <w:webHidden/>
              </w:rPr>
              <w:fldChar w:fldCharType="end"/>
            </w:r>
          </w:hyperlink>
        </w:p>
        <w:p w14:paraId="58D52337" w14:textId="41845786" w:rsidR="0039493B" w:rsidRDefault="0039493B">
          <w:pPr>
            <w:pStyle w:val="TOC2"/>
            <w:tabs>
              <w:tab w:val="right" w:leader="dot" w:pos="9594"/>
            </w:tabs>
            <w:rPr>
              <w:noProof/>
              <w:color w:val="auto"/>
              <w:sz w:val="22"/>
              <w:lang w:val="en-AU" w:eastAsia="en-AU"/>
            </w:rPr>
          </w:pPr>
          <w:hyperlink w:anchor="_Toc6777964" w:history="1">
            <w:r w:rsidRPr="0018196F">
              <w:rPr>
                <w:rStyle w:val="Hyperlink"/>
                <w:noProof/>
              </w:rPr>
              <w:t>Group Processes and Communication</w:t>
            </w:r>
            <w:r>
              <w:rPr>
                <w:noProof/>
                <w:webHidden/>
              </w:rPr>
              <w:tab/>
            </w:r>
            <w:r>
              <w:rPr>
                <w:noProof/>
                <w:webHidden/>
              </w:rPr>
              <w:fldChar w:fldCharType="begin"/>
            </w:r>
            <w:r>
              <w:rPr>
                <w:noProof/>
                <w:webHidden/>
              </w:rPr>
              <w:instrText xml:space="preserve"> PAGEREF _Toc6777964 \h </w:instrText>
            </w:r>
            <w:r>
              <w:rPr>
                <w:noProof/>
                <w:webHidden/>
              </w:rPr>
            </w:r>
            <w:r>
              <w:rPr>
                <w:noProof/>
                <w:webHidden/>
              </w:rPr>
              <w:fldChar w:fldCharType="separate"/>
            </w:r>
            <w:r>
              <w:rPr>
                <w:noProof/>
                <w:webHidden/>
              </w:rPr>
              <w:t>14</w:t>
            </w:r>
            <w:r>
              <w:rPr>
                <w:noProof/>
                <w:webHidden/>
              </w:rPr>
              <w:fldChar w:fldCharType="end"/>
            </w:r>
          </w:hyperlink>
        </w:p>
        <w:p w14:paraId="03B4D51E" w14:textId="503DF225" w:rsidR="0039493B" w:rsidRDefault="0039493B">
          <w:pPr>
            <w:pStyle w:val="TOC1"/>
            <w:tabs>
              <w:tab w:val="right" w:leader="dot" w:pos="9594"/>
            </w:tabs>
            <w:rPr>
              <w:b w:val="0"/>
              <w:noProof/>
              <w:color w:val="auto"/>
              <w:sz w:val="22"/>
              <w:lang w:val="en-AU" w:eastAsia="en-AU"/>
            </w:rPr>
          </w:pPr>
          <w:hyperlink w:anchor="_Toc6777965" w:history="1">
            <w:r w:rsidRPr="0018196F">
              <w:rPr>
                <w:rStyle w:val="Hyperlink"/>
                <w:noProof/>
              </w:rPr>
              <w:t>Skills and Jobs</w:t>
            </w:r>
            <w:r>
              <w:rPr>
                <w:noProof/>
                <w:webHidden/>
              </w:rPr>
              <w:tab/>
            </w:r>
            <w:r>
              <w:rPr>
                <w:noProof/>
                <w:webHidden/>
              </w:rPr>
              <w:fldChar w:fldCharType="begin"/>
            </w:r>
            <w:r>
              <w:rPr>
                <w:noProof/>
                <w:webHidden/>
              </w:rPr>
              <w:instrText xml:space="preserve"> PAGEREF _Toc6777965 \h </w:instrText>
            </w:r>
            <w:r>
              <w:rPr>
                <w:noProof/>
                <w:webHidden/>
              </w:rPr>
            </w:r>
            <w:r>
              <w:rPr>
                <w:noProof/>
                <w:webHidden/>
              </w:rPr>
              <w:fldChar w:fldCharType="separate"/>
            </w:r>
            <w:r>
              <w:rPr>
                <w:noProof/>
                <w:webHidden/>
              </w:rPr>
              <w:t>15</w:t>
            </w:r>
            <w:r>
              <w:rPr>
                <w:noProof/>
                <w:webHidden/>
              </w:rPr>
              <w:fldChar w:fldCharType="end"/>
            </w:r>
          </w:hyperlink>
        </w:p>
        <w:p w14:paraId="4B609519" w14:textId="23CBB7EC" w:rsidR="0039493B" w:rsidRDefault="0039493B">
          <w:pPr>
            <w:pStyle w:val="TOC2"/>
            <w:tabs>
              <w:tab w:val="right" w:leader="dot" w:pos="9594"/>
            </w:tabs>
            <w:rPr>
              <w:noProof/>
              <w:color w:val="auto"/>
              <w:sz w:val="22"/>
              <w:lang w:val="en-AU" w:eastAsia="en-AU"/>
            </w:rPr>
          </w:pPr>
          <w:hyperlink w:anchor="_Toc6777966" w:history="1">
            <w:r w:rsidRPr="0018196F">
              <w:rPr>
                <w:rStyle w:val="Hyperlink"/>
                <w:noProof/>
              </w:rPr>
              <w:t>Position Descriptions</w:t>
            </w:r>
            <w:r>
              <w:rPr>
                <w:noProof/>
                <w:webHidden/>
              </w:rPr>
              <w:tab/>
            </w:r>
            <w:r>
              <w:rPr>
                <w:noProof/>
                <w:webHidden/>
              </w:rPr>
              <w:fldChar w:fldCharType="begin"/>
            </w:r>
            <w:r>
              <w:rPr>
                <w:noProof/>
                <w:webHidden/>
              </w:rPr>
              <w:instrText xml:space="preserve"> PAGEREF _Toc6777966 \h </w:instrText>
            </w:r>
            <w:r>
              <w:rPr>
                <w:noProof/>
                <w:webHidden/>
              </w:rPr>
            </w:r>
            <w:r>
              <w:rPr>
                <w:noProof/>
                <w:webHidden/>
              </w:rPr>
              <w:fldChar w:fldCharType="separate"/>
            </w:r>
            <w:r>
              <w:rPr>
                <w:noProof/>
                <w:webHidden/>
              </w:rPr>
              <w:t>15</w:t>
            </w:r>
            <w:r>
              <w:rPr>
                <w:noProof/>
                <w:webHidden/>
              </w:rPr>
              <w:fldChar w:fldCharType="end"/>
            </w:r>
          </w:hyperlink>
        </w:p>
        <w:p w14:paraId="5344B892" w14:textId="13DD07A2" w:rsidR="0039493B" w:rsidRDefault="0039493B">
          <w:pPr>
            <w:pStyle w:val="TOC1"/>
            <w:tabs>
              <w:tab w:val="right" w:leader="dot" w:pos="9594"/>
            </w:tabs>
            <w:rPr>
              <w:b w:val="0"/>
              <w:noProof/>
              <w:color w:val="auto"/>
              <w:sz w:val="22"/>
              <w:lang w:val="en-AU" w:eastAsia="en-AU"/>
            </w:rPr>
          </w:pPr>
          <w:hyperlink w:anchor="_Toc6777967" w:history="1">
            <w:r w:rsidRPr="0018196F">
              <w:rPr>
                <w:rStyle w:val="Hyperlink"/>
                <w:noProof/>
              </w:rPr>
              <w:t>Project Idea</w:t>
            </w:r>
            <w:r>
              <w:rPr>
                <w:noProof/>
                <w:webHidden/>
              </w:rPr>
              <w:tab/>
            </w:r>
            <w:r>
              <w:rPr>
                <w:noProof/>
                <w:webHidden/>
              </w:rPr>
              <w:fldChar w:fldCharType="begin"/>
            </w:r>
            <w:r>
              <w:rPr>
                <w:noProof/>
                <w:webHidden/>
              </w:rPr>
              <w:instrText xml:space="preserve"> PAGEREF _Toc6777967 \h </w:instrText>
            </w:r>
            <w:r>
              <w:rPr>
                <w:noProof/>
                <w:webHidden/>
              </w:rPr>
            </w:r>
            <w:r>
              <w:rPr>
                <w:noProof/>
                <w:webHidden/>
              </w:rPr>
              <w:fldChar w:fldCharType="separate"/>
            </w:r>
            <w:r>
              <w:rPr>
                <w:noProof/>
                <w:webHidden/>
              </w:rPr>
              <w:t>16</w:t>
            </w:r>
            <w:r>
              <w:rPr>
                <w:noProof/>
                <w:webHidden/>
              </w:rPr>
              <w:fldChar w:fldCharType="end"/>
            </w:r>
          </w:hyperlink>
        </w:p>
        <w:p w14:paraId="0E69A6BD" w14:textId="44BD3666" w:rsidR="0039493B" w:rsidRDefault="0039493B">
          <w:pPr>
            <w:pStyle w:val="TOC2"/>
            <w:tabs>
              <w:tab w:val="right" w:leader="dot" w:pos="9594"/>
            </w:tabs>
            <w:rPr>
              <w:noProof/>
              <w:color w:val="auto"/>
              <w:sz w:val="22"/>
              <w:lang w:val="en-AU" w:eastAsia="en-AU"/>
            </w:rPr>
          </w:pPr>
          <w:hyperlink w:anchor="_Toc6777968" w:history="1">
            <w:r w:rsidRPr="0018196F">
              <w:rPr>
                <w:rStyle w:val="Hyperlink"/>
                <w:i/>
                <w:noProof/>
              </w:rPr>
              <w:t>Open Your Eyes</w:t>
            </w:r>
            <w:r w:rsidRPr="0018196F">
              <w:rPr>
                <w:rStyle w:val="Hyperlink"/>
                <w:noProof/>
              </w:rPr>
              <w:t>: A proposal for moral choice frameworks in gaming</w:t>
            </w:r>
            <w:r>
              <w:rPr>
                <w:noProof/>
                <w:webHidden/>
              </w:rPr>
              <w:tab/>
            </w:r>
            <w:r>
              <w:rPr>
                <w:noProof/>
                <w:webHidden/>
              </w:rPr>
              <w:fldChar w:fldCharType="begin"/>
            </w:r>
            <w:r>
              <w:rPr>
                <w:noProof/>
                <w:webHidden/>
              </w:rPr>
              <w:instrText xml:space="preserve"> PAGEREF _Toc6777968 \h </w:instrText>
            </w:r>
            <w:r>
              <w:rPr>
                <w:noProof/>
                <w:webHidden/>
              </w:rPr>
            </w:r>
            <w:r>
              <w:rPr>
                <w:noProof/>
                <w:webHidden/>
              </w:rPr>
              <w:fldChar w:fldCharType="separate"/>
            </w:r>
            <w:r>
              <w:rPr>
                <w:noProof/>
                <w:webHidden/>
              </w:rPr>
              <w:t>16</w:t>
            </w:r>
            <w:r>
              <w:rPr>
                <w:noProof/>
                <w:webHidden/>
              </w:rPr>
              <w:fldChar w:fldCharType="end"/>
            </w:r>
          </w:hyperlink>
        </w:p>
        <w:p w14:paraId="062E5125" w14:textId="598D7A00" w:rsidR="0039493B" w:rsidRDefault="0039493B">
          <w:pPr>
            <w:pStyle w:val="TOC1"/>
            <w:tabs>
              <w:tab w:val="right" w:leader="dot" w:pos="9594"/>
            </w:tabs>
            <w:rPr>
              <w:b w:val="0"/>
              <w:noProof/>
              <w:color w:val="auto"/>
              <w:sz w:val="22"/>
              <w:lang w:val="en-AU" w:eastAsia="en-AU"/>
            </w:rPr>
          </w:pPr>
          <w:hyperlink w:anchor="_Toc6777969" w:history="1">
            <w:r w:rsidRPr="0018196F">
              <w:rPr>
                <w:rStyle w:val="Hyperlink"/>
                <w:noProof/>
              </w:rPr>
              <w:t>Reflections</w:t>
            </w:r>
            <w:r>
              <w:rPr>
                <w:noProof/>
                <w:webHidden/>
              </w:rPr>
              <w:tab/>
            </w:r>
            <w:r>
              <w:rPr>
                <w:noProof/>
                <w:webHidden/>
              </w:rPr>
              <w:fldChar w:fldCharType="begin"/>
            </w:r>
            <w:r>
              <w:rPr>
                <w:noProof/>
                <w:webHidden/>
              </w:rPr>
              <w:instrText xml:space="preserve"> PAGEREF _Toc6777969 \h </w:instrText>
            </w:r>
            <w:r>
              <w:rPr>
                <w:noProof/>
                <w:webHidden/>
              </w:rPr>
            </w:r>
            <w:r>
              <w:rPr>
                <w:noProof/>
                <w:webHidden/>
              </w:rPr>
              <w:fldChar w:fldCharType="separate"/>
            </w:r>
            <w:r>
              <w:rPr>
                <w:noProof/>
                <w:webHidden/>
              </w:rPr>
              <w:t>26</w:t>
            </w:r>
            <w:r>
              <w:rPr>
                <w:noProof/>
                <w:webHidden/>
              </w:rPr>
              <w:fldChar w:fldCharType="end"/>
            </w:r>
          </w:hyperlink>
        </w:p>
        <w:p w14:paraId="39EB998F" w14:textId="4A55695E" w:rsidR="0039493B" w:rsidRDefault="0039493B">
          <w:pPr>
            <w:pStyle w:val="TOC2"/>
            <w:tabs>
              <w:tab w:val="right" w:leader="dot" w:pos="9594"/>
            </w:tabs>
            <w:rPr>
              <w:noProof/>
              <w:color w:val="auto"/>
              <w:sz w:val="22"/>
              <w:lang w:val="en-AU" w:eastAsia="en-AU"/>
            </w:rPr>
          </w:pPr>
          <w:hyperlink w:anchor="_Toc6777970" w:history="1">
            <w:r w:rsidRPr="0018196F">
              <w:rPr>
                <w:rStyle w:val="Hyperlink"/>
                <w:noProof/>
              </w:rPr>
              <w:t>Individual reflections</w:t>
            </w:r>
            <w:r>
              <w:rPr>
                <w:noProof/>
                <w:webHidden/>
              </w:rPr>
              <w:tab/>
            </w:r>
            <w:r>
              <w:rPr>
                <w:noProof/>
                <w:webHidden/>
              </w:rPr>
              <w:fldChar w:fldCharType="begin"/>
            </w:r>
            <w:r>
              <w:rPr>
                <w:noProof/>
                <w:webHidden/>
              </w:rPr>
              <w:instrText xml:space="preserve"> PAGEREF _Toc6777970 \h </w:instrText>
            </w:r>
            <w:r>
              <w:rPr>
                <w:noProof/>
                <w:webHidden/>
              </w:rPr>
            </w:r>
            <w:r>
              <w:rPr>
                <w:noProof/>
                <w:webHidden/>
              </w:rPr>
              <w:fldChar w:fldCharType="separate"/>
            </w:r>
            <w:r>
              <w:rPr>
                <w:noProof/>
                <w:webHidden/>
              </w:rPr>
              <w:t>26</w:t>
            </w:r>
            <w:r>
              <w:rPr>
                <w:noProof/>
                <w:webHidden/>
              </w:rPr>
              <w:fldChar w:fldCharType="end"/>
            </w:r>
          </w:hyperlink>
        </w:p>
        <w:p w14:paraId="1E6EE7BB" w14:textId="330F2845" w:rsidR="0039493B" w:rsidRDefault="0039493B">
          <w:pPr>
            <w:pStyle w:val="TOC2"/>
            <w:tabs>
              <w:tab w:val="right" w:leader="dot" w:pos="9594"/>
            </w:tabs>
            <w:rPr>
              <w:noProof/>
              <w:color w:val="auto"/>
              <w:sz w:val="22"/>
              <w:lang w:val="en-AU" w:eastAsia="en-AU"/>
            </w:rPr>
          </w:pPr>
          <w:hyperlink w:anchor="_Toc6777971" w:history="1">
            <w:r w:rsidRPr="0018196F">
              <w:rPr>
                <w:rStyle w:val="Hyperlink"/>
                <w:noProof/>
              </w:rPr>
              <w:t>Group reflection</w:t>
            </w:r>
            <w:r>
              <w:rPr>
                <w:noProof/>
                <w:webHidden/>
              </w:rPr>
              <w:tab/>
            </w:r>
            <w:r>
              <w:rPr>
                <w:noProof/>
                <w:webHidden/>
              </w:rPr>
              <w:fldChar w:fldCharType="begin"/>
            </w:r>
            <w:r>
              <w:rPr>
                <w:noProof/>
                <w:webHidden/>
              </w:rPr>
              <w:instrText xml:space="preserve"> PAGEREF _Toc6777971 \h </w:instrText>
            </w:r>
            <w:r>
              <w:rPr>
                <w:noProof/>
                <w:webHidden/>
              </w:rPr>
            </w:r>
            <w:r>
              <w:rPr>
                <w:noProof/>
                <w:webHidden/>
              </w:rPr>
              <w:fldChar w:fldCharType="separate"/>
            </w:r>
            <w:r>
              <w:rPr>
                <w:noProof/>
                <w:webHidden/>
              </w:rPr>
              <w:t>26</w:t>
            </w:r>
            <w:r>
              <w:rPr>
                <w:noProof/>
                <w:webHidden/>
              </w:rPr>
              <w:fldChar w:fldCharType="end"/>
            </w:r>
          </w:hyperlink>
        </w:p>
        <w:p w14:paraId="1FBCB02D" w14:textId="7848981D" w:rsidR="0039493B" w:rsidRDefault="0039493B">
          <w:pPr>
            <w:pStyle w:val="TOC1"/>
            <w:tabs>
              <w:tab w:val="right" w:leader="dot" w:pos="9594"/>
            </w:tabs>
            <w:rPr>
              <w:b w:val="0"/>
              <w:noProof/>
              <w:color w:val="auto"/>
              <w:sz w:val="22"/>
              <w:lang w:val="en-AU" w:eastAsia="en-AU"/>
            </w:rPr>
          </w:pPr>
          <w:hyperlink w:anchor="_Toc6777972" w:history="1">
            <w:r w:rsidRPr="0018196F">
              <w:rPr>
                <w:rStyle w:val="Hyperlink"/>
                <w:noProof/>
              </w:rPr>
              <w:t>Appendices</w:t>
            </w:r>
            <w:r>
              <w:rPr>
                <w:noProof/>
                <w:webHidden/>
              </w:rPr>
              <w:tab/>
            </w:r>
            <w:r>
              <w:rPr>
                <w:noProof/>
                <w:webHidden/>
              </w:rPr>
              <w:fldChar w:fldCharType="begin"/>
            </w:r>
            <w:r>
              <w:rPr>
                <w:noProof/>
                <w:webHidden/>
              </w:rPr>
              <w:instrText xml:space="preserve"> PAGEREF _Toc6777972 \h </w:instrText>
            </w:r>
            <w:r>
              <w:rPr>
                <w:noProof/>
                <w:webHidden/>
              </w:rPr>
            </w:r>
            <w:r>
              <w:rPr>
                <w:noProof/>
                <w:webHidden/>
              </w:rPr>
              <w:fldChar w:fldCharType="separate"/>
            </w:r>
            <w:r>
              <w:rPr>
                <w:noProof/>
                <w:webHidden/>
              </w:rPr>
              <w:t>27</w:t>
            </w:r>
            <w:r>
              <w:rPr>
                <w:noProof/>
                <w:webHidden/>
              </w:rPr>
              <w:fldChar w:fldCharType="end"/>
            </w:r>
          </w:hyperlink>
        </w:p>
        <w:p w14:paraId="24BF6D84" w14:textId="5E3EDB31" w:rsidR="0039493B" w:rsidRDefault="0039493B">
          <w:pPr>
            <w:pStyle w:val="TOC2"/>
            <w:tabs>
              <w:tab w:val="right" w:leader="dot" w:pos="9594"/>
            </w:tabs>
            <w:rPr>
              <w:noProof/>
              <w:color w:val="auto"/>
              <w:sz w:val="22"/>
              <w:lang w:val="en-AU" w:eastAsia="en-AU"/>
            </w:rPr>
          </w:pPr>
          <w:hyperlink w:anchor="_Toc6777973" w:history="1">
            <w:r w:rsidRPr="0018196F">
              <w:rPr>
                <w:rStyle w:val="Hyperlink"/>
                <w:noProof/>
              </w:rPr>
              <w:t>Appendix 1:  GitHub Repository History (Sample)</w:t>
            </w:r>
            <w:r>
              <w:rPr>
                <w:noProof/>
                <w:webHidden/>
              </w:rPr>
              <w:tab/>
            </w:r>
            <w:r>
              <w:rPr>
                <w:noProof/>
                <w:webHidden/>
              </w:rPr>
              <w:fldChar w:fldCharType="begin"/>
            </w:r>
            <w:r>
              <w:rPr>
                <w:noProof/>
                <w:webHidden/>
              </w:rPr>
              <w:instrText xml:space="preserve"> PAGEREF _Toc6777973 \h </w:instrText>
            </w:r>
            <w:r>
              <w:rPr>
                <w:noProof/>
                <w:webHidden/>
              </w:rPr>
            </w:r>
            <w:r>
              <w:rPr>
                <w:noProof/>
                <w:webHidden/>
              </w:rPr>
              <w:fldChar w:fldCharType="separate"/>
            </w:r>
            <w:r>
              <w:rPr>
                <w:noProof/>
                <w:webHidden/>
              </w:rPr>
              <w:t>27</w:t>
            </w:r>
            <w:r>
              <w:rPr>
                <w:noProof/>
                <w:webHidden/>
              </w:rPr>
              <w:fldChar w:fldCharType="end"/>
            </w:r>
          </w:hyperlink>
        </w:p>
        <w:p w14:paraId="5ED91926" w14:textId="1C937CE4" w:rsidR="0039493B" w:rsidRDefault="0039493B">
          <w:pPr>
            <w:pStyle w:val="TOC2"/>
            <w:tabs>
              <w:tab w:val="right" w:leader="dot" w:pos="9594"/>
            </w:tabs>
            <w:rPr>
              <w:noProof/>
              <w:color w:val="auto"/>
              <w:sz w:val="22"/>
              <w:lang w:val="en-AU" w:eastAsia="en-AU"/>
            </w:rPr>
          </w:pPr>
          <w:hyperlink w:anchor="_Toc6777974" w:history="1">
            <w:r w:rsidRPr="0018196F">
              <w:rPr>
                <w:rStyle w:val="Hyperlink"/>
                <w:noProof/>
              </w:rPr>
              <w:t>Appendix 2: Group Discord Discussions (Sample)</w:t>
            </w:r>
            <w:r>
              <w:rPr>
                <w:noProof/>
                <w:webHidden/>
              </w:rPr>
              <w:tab/>
            </w:r>
            <w:r>
              <w:rPr>
                <w:noProof/>
                <w:webHidden/>
              </w:rPr>
              <w:fldChar w:fldCharType="begin"/>
            </w:r>
            <w:r>
              <w:rPr>
                <w:noProof/>
                <w:webHidden/>
              </w:rPr>
              <w:instrText xml:space="preserve"> PAGEREF _Toc6777974 \h </w:instrText>
            </w:r>
            <w:r>
              <w:rPr>
                <w:noProof/>
                <w:webHidden/>
              </w:rPr>
            </w:r>
            <w:r>
              <w:rPr>
                <w:noProof/>
                <w:webHidden/>
              </w:rPr>
              <w:fldChar w:fldCharType="separate"/>
            </w:r>
            <w:r>
              <w:rPr>
                <w:noProof/>
                <w:webHidden/>
              </w:rPr>
              <w:t>28</w:t>
            </w:r>
            <w:r>
              <w:rPr>
                <w:noProof/>
                <w:webHidden/>
              </w:rPr>
              <w:fldChar w:fldCharType="end"/>
            </w:r>
          </w:hyperlink>
        </w:p>
        <w:p w14:paraId="3EC74502" w14:textId="3A370861"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1" w:name="_Toc6777948"/>
      <w:r w:rsidRPr="00B14299">
        <w:lastRenderedPageBreak/>
        <w:t>Welcome to Group Fourteen</w:t>
      </w:r>
      <w:bookmarkEnd w:id="1"/>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2" w:name="_Toc6777949"/>
      <w:r w:rsidRPr="009E130B">
        <w:t>Who are we?</w:t>
      </w:r>
      <w:bookmarkEnd w:id="2"/>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3" w:name="_Toc6777950"/>
      <w:r w:rsidRPr="009E130B">
        <w:lastRenderedPageBreak/>
        <w:t>Meet the team</w:t>
      </w:r>
      <w:bookmarkEnd w:id="3"/>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D02BC1"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6D4B589C" w:rsidR="00126FD3" w:rsidRPr="00126FD3" w:rsidRDefault="00126FD3" w:rsidP="00126FD3">
      <w:pPr>
        <w:rPr>
          <w:b w:val="0"/>
        </w:rPr>
      </w:pPr>
      <w:r w:rsidRPr="00126FD3">
        <w:rPr>
          <w:b w:val="0"/>
        </w:rPr>
        <w:t>RMIT Student # s</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6FF0DB1E" w:rsidR="00126FD3" w:rsidRDefault="00666799" w:rsidP="00B14299">
            <w:pPr>
              <w:pStyle w:val="Content"/>
            </w:pPr>
            <w:r>
              <w:rPr>
                <w:noProof/>
              </w:rPr>
              <w:drawing>
                <wp:inline distT="0" distB="0" distL="0" distR="0" wp14:anchorId="0613130D" wp14:editId="21C3FDF2">
                  <wp:extent cx="21526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03.jpg"/>
                          <pic:cNvPicPr/>
                        </pic:nvPicPr>
                        <pic:blipFill>
                          <a:blip r:embed="rId1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094F1464" w:rsidR="00B14299" w:rsidRPr="00241BCA" w:rsidRDefault="00B2362B" w:rsidP="00B14299">
            <w:pPr>
              <w:pStyle w:val="Content"/>
              <w:jc w:val="center"/>
              <w:rPr>
                <w:b/>
                <w:i/>
                <w:sz w:val="32"/>
              </w:rPr>
            </w:pPr>
            <w:r>
              <w:rPr>
                <w:b/>
                <w:i/>
                <w:noProof/>
                <w:sz w:val="32"/>
              </w:rPr>
              <w:drawing>
                <wp:inline distT="0" distB="0" distL="0" distR="0" wp14:anchorId="39CDFC32" wp14:editId="7108635E">
                  <wp:extent cx="2152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06.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7530851B" w:rsidR="00B14299" w:rsidRDefault="000F338D" w:rsidP="009E130B">
      <w:pPr>
        <w:pStyle w:val="Heading2"/>
      </w:pPr>
      <w:bookmarkStart w:id="4" w:name="_Toc6777951"/>
      <w:r>
        <w:lastRenderedPageBreak/>
        <w:t>Group Processes</w:t>
      </w:r>
      <w:bookmarkEnd w:id="4"/>
    </w:p>
    <w:p w14:paraId="616F59B6" w14:textId="07D19388" w:rsidR="000F338D" w:rsidRDefault="000F338D" w:rsidP="000F338D"/>
    <w:p w14:paraId="0E1577EA" w14:textId="77777777" w:rsidR="000F338D" w:rsidRPr="000F338D" w:rsidRDefault="000F338D" w:rsidP="000F338D"/>
    <w:p w14:paraId="4B0FBEFF" w14:textId="0DC27304" w:rsidR="00B14299" w:rsidRDefault="00B14299">
      <w:pPr>
        <w:spacing w:after="200"/>
      </w:pPr>
    </w:p>
    <w:p w14:paraId="77C31400" w14:textId="68A605A0" w:rsidR="00D33C2E" w:rsidRDefault="00D33C2E">
      <w:pPr>
        <w:spacing w:after="200"/>
      </w:pPr>
    </w:p>
    <w:p w14:paraId="054A53FA" w14:textId="77777777" w:rsidR="00AB4090" w:rsidRDefault="00AB4090" w:rsidP="00AB4090"/>
    <w:p w14:paraId="088D31C3" w14:textId="397AD44B" w:rsidR="00265DDF" w:rsidRDefault="000F338D" w:rsidP="000F338D">
      <w:pPr>
        <w:pStyle w:val="Heading2"/>
      </w:pPr>
      <w:bookmarkStart w:id="5" w:name="_Toc6777952"/>
      <w:r>
        <w:t>Career Plans</w:t>
      </w:r>
      <w:bookmarkEnd w:id="5"/>
    </w:p>
    <w:p w14:paraId="36D9D949" w14:textId="0DFD3FC8" w:rsidR="00265DDF" w:rsidRDefault="00265DDF" w:rsidP="00265DDF">
      <w:pPr>
        <w:pStyle w:val="Content"/>
      </w:pPr>
      <w:r>
        <w:t xml:space="preserve">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6" w:name="_Toc6777953"/>
      <w:commentRangeStart w:id="7"/>
      <w:r w:rsidRPr="0049787E">
        <w:lastRenderedPageBreak/>
        <w:t>Tools</w:t>
      </w:r>
      <w:commentRangeEnd w:id="7"/>
      <w:r w:rsidR="000F338D">
        <w:rPr>
          <w:rStyle w:val="CommentReference"/>
          <w:rFonts w:eastAsiaTheme="minorEastAsia" w:cstheme="minorBidi"/>
          <w:color w:val="242852" w:themeColor="text2"/>
        </w:rPr>
        <w:commentReference w:id="7"/>
      </w:r>
      <w:bookmarkEnd w:id="6"/>
    </w:p>
    <w:p w14:paraId="324B115F" w14:textId="5D8C223A" w:rsidR="00265DDF" w:rsidRDefault="00472EBA" w:rsidP="00472EBA">
      <w:pPr>
        <w:pStyle w:val="Content"/>
      </w:pPr>
      <w:r>
        <w:t>For this project the main communication and sharing tools used were:</w:t>
      </w:r>
    </w:p>
    <w:p w14:paraId="6409F1B8" w14:textId="6066CDE2" w:rsidR="00472EBA" w:rsidRDefault="00472EBA" w:rsidP="00472EBA">
      <w:pPr>
        <w:pStyle w:val="Content"/>
        <w:numPr>
          <w:ilvl w:val="0"/>
          <w:numId w:val="25"/>
        </w:numPr>
      </w:pPr>
      <w:r>
        <w:t>GitHub</w:t>
      </w:r>
    </w:p>
    <w:p w14:paraId="62F5428C" w14:textId="7167006A" w:rsidR="00472EBA" w:rsidRDefault="00472EBA" w:rsidP="00472EBA">
      <w:pPr>
        <w:pStyle w:val="Content"/>
        <w:numPr>
          <w:ilvl w:val="0"/>
          <w:numId w:val="25"/>
        </w:numPr>
      </w:pPr>
      <w:r>
        <w:t>Discord</w:t>
      </w:r>
    </w:p>
    <w:p w14:paraId="14AFCA16" w14:textId="77777777" w:rsidR="00472EBA" w:rsidRDefault="00472EBA"/>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228F4438" w:rsidR="009B0653" w:rsidRPr="009B0653" w:rsidRDefault="000F338D">
      <w:pPr>
        <w:rPr>
          <w:color w:val="0E57C4" w:themeColor="background2" w:themeShade="80"/>
        </w:rPr>
      </w:pPr>
      <w:hyperlink r:id="rId22" w:history="1">
        <w:r w:rsidRPr="00FC246A">
          <w:rPr>
            <w:rStyle w:val="Hyperlink"/>
          </w:rPr>
          <w:t>https://groupfourteen.github.io/assignment3/</w:t>
        </w:r>
      </w:hyperlink>
    </w:p>
    <w:p w14:paraId="6FEE3EFE" w14:textId="5C4BEF15" w:rsidR="00265DDF" w:rsidRDefault="00265DDF"/>
    <w:p w14:paraId="28BA10CB" w14:textId="7008D9E7" w:rsidR="009B0653" w:rsidRDefault="009B0653" w:rsidP="0097638F">
      <w:pPr>
        <w:pStyle w:val="EmphasisText"/>
      </w:pPr>
      <w:r>
        <w:t>Group Git repository:</w:t>
      </w:r>
    </w:p>
    <w:p w14:paraId="2A50924A" w14:textId="1C8B85B2" w:rsidR="009B0653" w:rsidRPr="009B0653" w:rsidRDefault="000F338D">
      <w:pPr>
        <w:rPr>
          <w:color w:val="0E57C4" w:themeColor="background2" w:themeShade="80"/>
        </w:rPr>
      </w:pPr>
      <w:hyperlink r:id="rId23" w:history="1">
        <w:r w:rsidRPr="00FC246A">
          <w:rPr>
            <w:rStyle w:val="Hyperlink"/>
          </w:rPr>
          <w:t>https://github.com/groupfourteen/assignment3</w:t>
        </w:r>
      </w:hyperlink>
    </w:p>
    <w:p w14:paraId="2AA193F7" w14:textId="77777777" w:rsidR="009B0653" w:rsidRDefault="009B0653"/>
    <w:p w14:paraId="099389AB" w14:textId="372124F5" w:rsidR="00B36F1B" w:rsidRPr="0097638F" w:rsidRDefault="00B36F1B" w:rsidP="0097638F">
      <w:pPr>
        <w:pStyle w:val="Heading3"/>
      </w:pPr>
      <w:r w:rsidRPr="0097638F">
        <w:t xml:space="preserve">Reflection on </w:t>
      </w:r>
      <w:r w:rsidR="00845129" w:rsidRPr="0097638F">
        <w:t>GitHub</w:t>
      </w:r>
      <w:r w:rsidRPr="0097638F">
        <w:t xml:space="preserve"> History</w:t>
      </w:r>
    </w:p>
    <w:p w14:paraId="5B660027" w14:textId="2F94C765" w:rsidR="00845129" w:rsidRPr="00845129" w:rsidRDefault="00845129" w:rsidP="00845129">
      <w:pPr>
        <w:pStyle w:val="Content"/>
        <w:rPr>
          <w:i/>
        </w:rPr>
      </w:pPr>
    </w:p>
    <w:p w14:paraId="499BD0EB" w14:textId="77777777" w:rsidR="00845129" w:rsidRDefault="00845129"/>
    <w:p w14:paraId="7004AA17" w14:textId="79DE8FE1" w:rsidR="0097638F" w:rsidRDefault="0097638F">
      <w:pPr>
        <w:spacing w:after="200"/>
      </w:pPr>
      <w:r>
        <w:br w:type="page"/>
      </w:r>
    </w:p>
    <w:p w14:paraId="3E80D54D" w14:textId="1EA3442A" w:rsidR="00A31027" w:rsidRDefault="000F338D" w:rsidP="00AB4090">
      <w:pPr>
        <w:pStyle w:val="Heading1"/>
        <w:pBdr>
          <w:bottom w:val="single" w:sz="12" w:space="1" w:color="4A66AC" w:themeColor="accent1"/>
        </w:pBdr>
      </w:pPr>
      <w:bookmarkStart w:id="8" w:name="_Toc6777954"/>
      <w:r>
        <w:lastRenderedPageBreak/>
        <w:t>Project Description</w:t>
      </w:r>
      <w:bookmarkEnd w:id="8"/>
    </w:p>
    <w:p w14:paraId="3B8314CA" w14:textId="2EC15EBA" w:rsidR="002D5A23" w:rsidRDefault="002D5A23" w:rsidP="002D5A23"/>
    <w:p w14:paraId="4B5BDB23" w14:textId="4CFF008C" w:rsidR="002D5A23" w:rsidRDefault="000F338D" w:rsidP="009E130B">
      <w:pPr>
        <w:pStyle w:val="Heading2"/>
      </w:pPr>
      <w:bookmarkStart w:id="9" w:name="_Toc6777955"/>
      <w:r>
        <w:t>Overview</w:t>
      </w:r>
      <w:bookmarkEnd w:id="9"/>
    </w:p>
    <w:p w14:paraId="6DC4E3AE" w14:textId="284398E0" w:rsidR="000F338D" w:rsidRDefault="000F338D" w:rsidP="000F338D">
      <w:r>
        <w:t>Topic</w:t>
      </w:r>
    </w:p>
    <w:p w14:paraId="444C9102" w14:textId="04651F35" w:rsidR="000F338D" w:rsidRDefault="000F338D" w:rsidP="000F338D">
      <w:r>
        <w:t>Motivation</w:t>
      </w:r>
    </w:p>
    <w:p w14:paraId="366AED33" w14:textId="1533F924" w:rsidR="000F338D" w:rsidRDefault="000F338D" w:rsidP="000F338D">
      <w:r>
        <w:t>Landscape</w:t>
      </w:r>
    </w:p>
    <w:p w14:paraId="05E99F77" w14:textId="6E975359" w:rsidR="000F338D" w:rsidRDefault="000F338D" w:rsidP="000F338D"/>
    <w:p w14:paraId="3E65633C" w14:textId="74CD3AB9" w:rsidR="000F338D" w:rsidRDefault="000F338D" w:rsidP="000F338D">
      <w:pPr>
        <w:pStyle w:val="Heading2"/>
      </w:pPr>
      <w:bookmarkStart w:id="10" w:name="_Toc6777956"/>
      <w:r>
        <w:t>Detailed Description</w:t>
      </w:r>
      <w:bookmarkEnd w:id="10"/>
    </w:p>
    <w:p w14:paraId="0052BA08" w14:textId="69454410" w:rsidR="000F338D" w:rsidRDefault="000F338D" w:rsidP="000F338D">
      <w:r>
        <w:t>Aim</w:t>
      </w:r>
    </w:p>
    <w:p w14:paraId="2150FEBE" w14:textId="13F6343F" w:rsidR="000F338D" w:rsidRDefault="000F338D" w:rsidP="000F338D">
      <w:r>
        <w:t>Goal/s</w:t>
      </w:r>
    </w:p>
    <w:p w14:paraId="0854ABBA" w14:textId="658F276B" w:rsidR="000F338D" w:rsidRDefault="000F338D" w:rsidP="000F338D"/>
    <w:p w14:paraId="7501A27E" w14:textId="4E5E6017" w:rsidR="000F338D" w:rsidRDefault="000F338D" w:rsidP="000F338D">
      <w:pPr>
        <w:pStyle w:val="Heading2"/>
      </w:pPr>
      <w:bookmarkStart w:id="11" w:name="_Toc6777957"/>
      <w:r>
        <w:t>Plans and Progress</w:t>
      </w:r>
      <w:bookmarkEnd w:id="11"/>
    </w:p>
    <w:p w14:paraId="15993BB5" w14:textId="32945111" w:rsidR="000F338D" w:rsidRDefault="000F338D" w:rsidP="000F338D"/>
    <w:p w14:paraId="7EF6C97F" w14:textId="5C9D028C" w:rsidR="000F338D" w:rsidRDefault="000F338D" w:rsidP="000F338D"/>
    <w:p w14:paraId="1F4D90CD" w14:textId="2BAFF863" w:rsidR="000F338D" w:rsidRDefault="000F338D" w:rsidP="000F338D">
      <w:pPr>
        <w:pStyle w:val="Heading2"/>
      </w:pPr>
      <w:bookmarkStart w:id="12" w:name="_Toc6777958"/>
      <w:r>
        <w:t>Roles</w:t>
      </w:r>
      <w:bookmarkEnd w:id="12"/>
    </w:p>
    <w:p w14:paraId="0E77A6FA" w14:textId="77777777" w:rsidR="000F338D" w:rsidRPr="000F338D" w:rsidRDefault="000F338D" w:rsidP="000F338D"/>
    <w:p w14:paraId="3FE8320D" w14:textId="2B398CEC" w:rsidR="000F338D" w:rsidRDefault="000F338D" w:rsidP="000F338D">
      <w:pPr>
        <w:pStyle w:val="Heading2"/>
      </w:pPr>
      <w:bookmarkStart w:id="13" w:name="_Toc6777959"/>
      <w:r>
        <w:t>Scope and limits</w:t>
      </w:r>
      <w:bookmarkEnd w:id="13"/>
    </w:p>
    <w:p w14:paraId="59E00C74" w14:textId="034AAC5D" w:rsidR="000F338D" w:rsidRDefault="000F338D" w:rsidP="000F338D"/>
    <w:p w14:paraId="62C326AD" w14:textId="5A5BF460" w:rsidR="000F338D" w:rsidRDefault="000F338D" w:rsidP="000F338D"/>
    <w:p w14:paraId="365499A9" w14:textId="0837972E" w:rsidR="000F338D" w:rsidRDefault="000F338D" w:rsidP="000F338D">
      <w:pPr>
        <w:pStyle w:val="Heading2"/>
      </w:pPr>
      <w:bookmarkStart w:id="14" w:name="_Toc6777960"/>
      <w:r>
        <w:t>Tools and Technologies</w:t>
      </w:r>
      <w:bookmarkEnd w:id="14"/>
    </w:p>
    <w:p w14:paraId="4E0FF11C" w14:textId="59605844" w:rsidR="000F338D" w:rsidRDefault="000F338D" w:rsidP="000F338D"/>
    <w:p w14:paraId="602708E9" w14:textId="548DB52D" w:rsidR="000F338D" w:rsidRDefault="000F338D" w:rsidP="000F338D"/>
    <w:p w14:paraId="5B6C53B7" w14:textId="37A1D45F" w:rsidR="000F338D" w:rsidRDefault="000F338D" w:rsidP="000F338D">
      <w:pPr>
        <w:pStyle w:val="Heading2"/>
      </w:pPr>
      <w:bookmarkStart w:id="15" w:name="_Toc6777961"/>
      <w:r>
        <w:t>Testing</w:t>
      </w:r>
      <w:bookmarkEnd w:id="15"/>
    </w:p>
    <w:p w14:paraId="565D1268" w14:textId="4B980E13" w:rsidR="000F338D" w:rsidRDefault="000F338D" w:rsidP="000F338D"/>
    <w:p w14:paraId="2360D721" w14:textId="7D6FE94B" w:rsidR="000F338D" w:rsidRDefault="000F338D" w:rsidP="000F338D">
      <w:pPr>
        <w:pStyle w:val="Heading2"/>
      </w:pPr>
      <w:bookmarkStart w:id="16" w:name="_Toc6777962"/>
      <w:r>
        <w:t>Timeframe</w:t>
      </w:r>
      <w:bookmarkEnd w:id="16"/>
    </w:p>
    <w:p w14:paraId="4955EF43" w14:textId="00C8B17D" w:rsidR="000F338D" w:rsidRDefault="000F338D" w:rsidP="000F338D"/>
    <w:p w14:paraId="2E4DBB37" w14:textId="425E5B44" w:rsidR="000F338D" w:rsidRDefault="000F338D" w:rsidP="000F338D">
      <w:pPr>
        <w:pStyle w:val="Heading2"/>
      </w:pPr>
      <w:bookmarkStart w:id="17" w:name="_Toc6777963"/>
      <w:r>
        <w:t>Risks</w:t>
      </w:r>
      <w:bookmarkEnd w:id="17"/>
    </w:p>
    <w:p w14:paraId="38E0198B" w14:textId="0840BB2C" w:rsidR="000F338D" w:rsidRDefault="000F338D" w:rsidP="000F338D"/>
    <w:p w14:paraId="36593A03" w14:textId="018B7B2D" w:rsidR="000F338D" w:rsidRPr="000F338D" w:rsidRDefault="000F338D" w:rsidP="000F338D">
      <w:pPr>
        <w:pStyle w:val="Heading2"/>
      </w:pPr>
      <w:bookmarkStart w:id="18" w:name="_Toc6777964"/>
      <w:r>
        <w:lastRenderedPageBreak/>
        <w:t>Group Processes and Communication</w:t>
      </w:r>
      <w:bookmarkEnd w:id="18"/>
    </w:p>
    <w:p w14:paraId="09574BBF" w14:textId="77777777" w:rsidR="000F338D" w:rsidRDefault="000F338D" w:rsidP="000F338D"/>
    <w:p w14:paraId="448498A6" w14:textId="11CD3DDC" w:rsidR="00D32BE6" w:rsidRDefault="00D32BE6">
      <w:pPr>
        <w:spacing w:after="200"/>
        <w:rPr>
          <w:b w:val="0"/>
          <w:sz w:val="24"/>
          <w:szCs w:val="24"/>
        </w:rPr>
      </w:pPr>
      <w:r>
        <w:br w:type="page"/>
      </w:r>
    </w:p>
    <w:p w14:paraId="357DF9E0" w14:textId="60BF2F16" w:rsidR="002D5A23" w:rsidRDefault="000F338D" w:rsidP="00AB4090">
      <w:pPr>
        <w:pStyle w:val="Heading1"/>
        <w:pBdr>
          <w:bottom w:val="single" w:sz="12" w:space="1" w:color="4A66AC" w:themeColor="accent1"/>
        </w:pBdr>
      </w:pPr>
      <w:bookmarkStart w:id="19" w:name="_Toc6777965"/>
      <w:r>
        <w:lastRenderedPageBreak/>
        <w:t>Skills and Jobs</w:t>
      </w:r>
      <w:bookmarkEnd w:id="19"/>
    </w:p>
    <w:p w14:paraId="6BA8367E" w14:textId="31B5D0D4" w:rsidR="00752E91" w:rsidRDefault="00752E91" w:rsidP="002D5A23">
      <w:pPr>
        <w:pStyle w:val="Content"/>
      </w:pPr>
    </w:p>
    <w:p w14:paraId="2EED104C" w14:textId="7DC0C88C" w:rsidR="00752E91" w:rsidRDefault="000F338D" w:rsidP="009E130B">
      <w:pPr>
        <w:pStyle w:val="Heading2"/>
      </w:pPr>
      <w:bookmarkStart w:id="20" w:name="_Toc6777966"/>
      <w:r>
        <w:t>Position Descriptions</w:t>
      </w:r>
      <w:bookmarkEnd w:id="20"/>
    </w:p>
    <w:p w14:paraId="0C1FD016" w14:textId="3B7E8222" w:rsidR="000F338D" w:rsidRPr="000F338D" w:rsidRDefault="000F338D" w:rsidP="000F338D">
      <w:pPr>
        <w:pStyle w:val="Content"/>
      </w:pPr>
      <w:r>
        <w:br w:type="page"/>
      </w:r>
    </w:p>
    <w:p w14:paraId="197A5268" w14:textId="77777777" w:rsidR="00060961" w:rsidRDefault="00060961" w:rsidP="00060961">
      <w:pPr>
        <w:pStyle w:val="Content"/>
      </w:pPr>
    </w:p>
    <w:p w14:paraId="09A91812" w14:textId="6D8DD7DB" w:rsidR="001C7B1D" w:rsidRDefault="001C7B1D">
      <w:pPr>
        <w:spacing w:after="200"/>
        <w:rPr>
          <w:b w:val="0"/>
          <w:color w:val="0563C1"/>
          <w:sz w:val="24"/>
          <w:u w:val="single"/>
          <w:lang w:val="en-AU"/>
        </w:rPr>
      </w:pPr>
    </w:p>
    <w:p w14:paraId="7A464737" w14:textId="6CFEBF69" w:rsidR="00752E91" w:rsidRDefault="00752E91" w:rsidP="0053120D">
      <w:pPr>
        <w:pStyle w:val="Heading1"/>
        <w:pBdr>
          <w:bottom w:val="single" w:sz="12" w:space="1" w:color="4A66AC" w:themeColor="accent1"/>
        </w:pBdr>
      </w:pPr>
      <w:bookmarkStart w:id="21" w:name="_Toc6777967"/>
      <w:r>
        <w:t>Project Idea</w:t>
      </w:r>
      <w:bookmarkEnd w:id="21"/>
    </w:p>
    <w:p w14:paraId="5E1B144A" w14:textId="6A6A8697" w:rsidR="00752E91" w:rsidRDefault="001C7B1D" w:rsidP="0046182C">
      <w:pPr>
        <w:pStyle w:val="Heading2"/>
      </w:pPr>
      <w:bookmarkStart w:id="22" w:name="_Toc6777968"/>
      <w:r w:rsidRPr="00BD1D1F">
        <w:rPr>
          <w:i/>
        </w:rPr>
        <w:t>Open Your Eyes</w:t>
      </w:r>
      <w:r w:rsidRPr="001C7B1D">
        <w:t>: A proposal for moral choice frameworks in gaming</w:t>
      </w:r>
      <w:bookmarkEnd w:id="22"/>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177AA398" w:rsidR="0046182C" w:rsidRDefault="0046182C" w:rsidP="0046182C">
      <w:pPr>
        <w:pStyle w:val="Content"/>
      </w:pPr>
      <w:r>
        <w:t xml:space="preserve">Where there is interaction with </w:t>
      </w:r>
      <w:r w:rsidR="00B528B0">
        <w:t>non-player character</w:t>
      </w:r>
      <w:r>
        <w:t>s</w:t>
      </w:r>
      <w:r w:rsidR="00B528B0">
        <w:t xml:space="preserve"> (NPCs)</w:t>
      </w:r>
      <w:r>
        <w:t xml:space="preserve">,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w:t>
      </w:r>
      <w:r>
        <w:lastRenderedPageBreak/>
        <w:t>the player being punished for freely choosing the "wrong" (evil) option over the "right" (virtuous) one. Another common problem with poorly-implemented MCS is where the choices a player 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3F0F9874"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52F4F4FC">
                <wp:simplePos x="0" y="0"/>
                <wp:positionH relativeFrom="column">
                  <wp:posOffset>3593465</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472EBA" w:rsidRPr="00FA3001" w:rsidRDefault="00472EBA"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82.95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" stroked="f">
                <v:textbox style="mso-fit-shape-to-text:t" inset="0,0,0,0">
                  <w:txbxContent>
                    <w:p w14:paraId="457A17E5" w14:textId="4BF5B493" w:rsidR="00472EBA" w:rsidRPr="00FA3001" w:rsidRDefault="00472EBA"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1A9D3B13">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25">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w:t>
      </w:r>
      <w:proofErr w:type="spellStart"/>
      <w:r w:rsidR="0046182C">
        <w:t>Games'</w:t>
      </w:r>
      <w:r w:rsidR="00BD381C">
        <w:t>s</w:t>
      </w:r>
      <w:proofErr w:type="spellEnd"/>
      <w:r w:rsidR="0046182C">
        <w:t xml:space="preserve"> </w:t>
      </w:r>
      <w:r w:rsidR="0046182C" w:rsidRPr="007252D4">
        <w:rPr>
          <w:i/>
        </w:rPr>
        <w:t>The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7611190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dialogue tree</w:t>
      </w:r>
      <w:r w:rsidR="004715EE">
        <w:t>s</w:t>
      </w:r>
      <w:r>
        <w:t xml:space="preserv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19952DAA" w:rsidR="0046182C" w:rsidRDefault="00472EBA" w:rsidP="0046182C">
      <w:pPr>
        <w:pStyle w:val="Content"/>
      </w:pPr>
      <w:r>
        <w:rPr>
          <w:noProof/>
        </w:rPr>
        <w:drawing>
          <wp:anchor distT="0" distB="0" distL="114300" distR="114300" simplePos="0" relativeHeight="251663360" behindDoc="0" locked="0" layoutInCell="1" allowOverlap="1" wp14:anchorId="341438AD" wp14:editId="6C5C6C2C">
            <wp:simplePos x="0" y="0"/>
            <wp:positionH relativeFrom="margin">
              <wp:posOffset>0</wp:posOffset>
            </wp:positionH>
            <wp:positionV relativeFrom="paragraph">
              <wp:posOffset>932815</wp:posOffset>
            </wp:positionV>
            <wp:extent cx="3629025" cy="2529840"/>
            <wp:effectExtent l="57150" t="38100" r="66675" b="800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4416D6">
        <w:rPr>
          <w:noProof/>
        </w:rPr>
        <mc:AlternateContent>
          <mc:Choice Requires="wps">
            <w:drawing>
              <wp:anchor distT="0" distB="0" distL="114300" distR="114300" simplePos="0" relativeHeight="251675648" behindDoc="0" locked="0" layoutInCell="1" allowOverlap="1" wp14:anchorId="729703A3" wp14:editId="45E280B0">
                <wp:simplePos x="0" y="0"/>
                <wp:positionH relativeFrom="margin">
                  <wp:align>left</wp:align>
                </wp:positionH>
                <wp:positionV relativeFrom="paragraph">
                  <wp:posOffset>3462020</wp:posOffset>
                </wp:positionV>
                <wp:extent cx="3629025" cy="161925"/>
                <wp:effectExtent l="0" t="0" r="9525" b="9525"/>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161925"/>
                        </a:xfrm>
                        <a:prstGeom prst="rect">
                          <a:avLst/>
                        </a:prstGeom>
                        <a:solidFill>
                          <a:prstClr val="white"/>
                        </a:solidFill>
                        <a:ln>
                          <a:noFill/>
                        </a:ln>
                      </wps:spPr>
                      <wps:txbx>
                        <w:txbxContent>
                          <w:p w14:paraId="7679C778" w14:textId="38E63470" w:rsidR="00472EBA" w:rsidRPr="005430C2" w:rsidRDefault="00472EBA" w:rsidP="005430C2">
                            <w:pPr>
                              <w:pStyle w:val="Caption"/>
                              <w:jc w:val="center"/>
                            </w:pPr>
                            <w:r>
                              <w:t>Planescape: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703A3" id="Text Box 28" o:spid="_x0000_s1028" type="#_x0000_t202" style="position:absolute;margin-left:0;margin-top:272.6pt;width:285.75pt;height:12.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" stroked="f">
                <v:textbox inset="0,0,0,0">
                  <w:txbxContent>
                    <w:p w14:paraId="7679C778" w14:textId="38E63470" w:rsidR="00472EBA" w:rsidRPr="005430C2" w:rsidRDefault="00472EBA" w:rsidP="005430C2">
                      <w:pPr>
                        <w:pStyle w:val="Caption"/>
                        <w:jc w:val="center"/>
                      </w:pPr>
                      <w:r>
                        <w:t>Planescape: Torment. What can change the nature of a man?</w:t>
                      </w:r>
                    </w:p>
                  </w:txbxContent>
                </v:textbox>
                <w10:wrap type="square" anchorx="margin"/>
              </v:shape>
            </w:pict>
          </mc:Fallback>
        </mc:AlternateContent>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following is not predetermined</w:t>
      </w:r>
      <w:r w:rsidR="00951D5F">
        <w:rPr>
          <w:rStyle w:val="FootnoteReference"/>
        </w:rPr>
        <w:footnoteReference w:id="3"/>
      </w:r>
      <w:r w:rsidR="0046182C">
        <w:t>.</w:t>
      </w:r>
    </w:p>
    <w:p w14:paraId="7B3D09F5" w14:textId="19242758" w:rsidR="00472EBA" w:rsidRDefault="00472EBA">
      <w:pPr>
        <w:spacing w:after="200"/>
        <w:rPr>
          <w:b w:val="0"/>
          <w:sz w:val="24"/>
          <w:szCs w:val="24"/>
        </w:rPr>
      </w:pPr>
      <w:r>
        <w:br w:type="page"/>
      </w:r>
    </w:p>
    <w:p w14:paraId="00560D2E" w14:textId="69488F83" w:rsidR="0046182C" w:rsidRDefault="0046182C" w:rsidP="0046182C">
      <w:pPr>
        <w:pStyle w:val="Content"/>
      </w:pPr>
      <w:r>
        <w:lastRenderedPageBreak/>
        <w:t>In this way, the personality of the main character is malleable, and therefore the reactions and 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D5C8463">
                <wp:simplePos x="0" y="0"/>
                <wp:positionH relativeFrom="column">
                  <wp:posOffset>2098040</wp:posOffset>
                </wp:positionH>
                <wp:positionV relativeFrom="paragraph">
                  <wp:posOffset>2733040</wp:posOffset>
                </wp:positionV>
                <wp:extent cx="3632200" cy="152400"/>
                <wp:effectExtent l="0" t="0" r="635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152400"/>
                        </a:xfrm>
                        <a:prstGeom prst="rect">
                          <a:avLst/>
                        </a:prstGeom>
                        <a:solidFill>
                          <a:prstClr val="white"/>
                        </a:solidFill>
                        <a:ln>
                          <a:noFill/>
                        </a:ln>
                      </wps:spPr>
                      <wps:txbx>
                        <w:txbxContent>
                          <w:p w14:paraId="2D787FF5" w14:textId="31BFD891" w:rsidR="00472EBA" w:rsidRPr="008F6006" w:rsidRDefault="00472EBA"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3E81C" id="Text Box 27" o:spid="_x0000_s1029" type="#_x0000_t202" style="position:absolute;margin-left:165.2pt;margin-top:215.2pt;width:286pt;height:1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" stroked="f">
                <v:textbox inset="0,0,0,0">
                  <w:txbxContent>
                    <w:p w14:paraId="2D787FF5" w14:textId="31BFD891" w:rsidR="00472EBA" w:rsidRPr="008F6006" w:rsidRDefault="00472EBA"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5D7EE2E">
            <wp:simplePos x="0" y="0"/>
            <wp:positionH relativeFrom="margin">
              <wp:align>right</wp:align>
            </wp:positionH>
            <wp:positionV relativeFrom="paragraph">
              <wp:posOffset>13335</wp:posOffset>
            </wp:positionV>
            <wp:extent cx="3632200" cy="2724150"/>
            <wp:effectExtent l="152400" t="152400" r="368300" b="3619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27">
                      <a:extLst>
                        <a:ext uri="{28A0092B-C50C-407E-A947-70E740481C1C}">
                          <a14:useLocalDpi xmlns:a14="http://schemas.microsoft.com/office/drawing/2010/main" val="0"/>
                        </a:ext>
                      </a:extLst>
                    </a:blip>
                    <a:stretch>
                      <a:fillRect/>
                    </a:stretch>
                  </pic:blipFill>
                  <pic:spPr>
                    <a:xfrm>
                      <a:off x="0" y="0"/>
                      <a:ext cx="3632200" cy="27241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player freedom of choice. These choices, however, all impacted permanently on how NPCs would interact with the player</w:t>
      </w:r>
      <w:r w:rsidR="00F40C8E">
        <w:rPr>
          <w:rStyle w:val="FootnoteReference"/>
        </w:rPr>
        <w:footnoteReference w:id="5"/>
      </w:r>
      <w:r w:rsidR="0046182C">
        <w:t>.</w:t>
      </w:r>
    </w:p>
    <w:p w14:paraId="4E59FFD4" w14:textId="3C939841" w:rsidR="0046182C" w:rsidRDefault="0046182C" w:rsidP="0046182C">
      <w:pPr>
        <w:pStyle w:val="Content"/>
      </w:pPr>
    </w:p>
    <w:p w14:paraId="0544DCDE" w14:textId="3DD9EFAA" w:rsidR="00472EBA" w:rsidRDefault="00472EBA">
      <w:pPr>
        <w:spacing w:after="200"/>
        <w:rPr>
          <w:b w:val="0"/>
          <w:sz w:val="24"/>
          <w:szCs w:val="24"/>
        </w:rPr>
      </w:pPr>
      <w:r>
        <w:br w:type="page"/>
      </w:r>
    </w:p>
    <w:p w14:paraId="6CCC1D61" w14:textId="77777777" w:rsidR="00472EBA" w:rsidRDefault="00472EBA"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6D3DFBBF" w14:textId="6D8FFD29" w:rsidR="0046182C" w:rsidRDefault="0046182C" w:rsidP="00472EBA">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lastRenderedPageBreak/>
              <w:t>By restricting the ability to save in the middle of a scene, the player is forced to commit to, and confront, the consequences of their decisions. An alternative option would be to skip to 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66A6D470" w:rsidR="0046182C" w:rsidRDefault="0046182C" w:rsidP="0046182C">
      <w:pPr>
        <w:pStyle w:val="Content"/>
      </w:pPr>
      <w:r>
        <w:t xml:space="preserve">The 1629 mutiny of the VOC vessel Batavia has been overshadowed by numerous other extraordinary events of the Age of Sail: while it lacks </w:t>
      </w:r>
      <w:r w:rsidR="00225406">
        <w:t>the</w:t>
      </w:r>
      <w:r>
        <w:t xml:space="preserve"> familiarity of the 1789 mutiny of HMS Bounty, it lacks none of the drama and intrigue</w:t>
      </w:r>
      <w:r w:rsidR="00684929">
        <w:t>. I</w:t>
      </w:r>
      <w:r>
        <w:t>n fact</w:t>
      </w:r>
      <w:r w:rsidR="00684929">
        <w:t>, it</w:t>
      </w:r>
      <w:r>
        <w:t xml:space="preserve"> dwarfs it in</w:t>
      </w:r>
      <w:r w:rsidR="00972B75">
        <w:t xml:space="preserve"> </w:t>
      </w:r>
      <w:r>
        <w:t>terms of historical significance, and in bloodiness</w:t>
      </w:r>
      <w:r w:rsidR="00BA6C18">
        <w:rPr>
          <w:rStyle w:val="FootnoteReference"/>
        </w:rPr>
        <w:footnoteReference w:id="7"/>
      </w:r>
      <w:r>
        <w:t>.</w:t>
      </w:r>
    </w:p>
    <w:p w14:paraId="5DA04E70" w14:textId="08B8C885" w:rsidR="0046182C" w:rsidRDefault="0046182C" w:rsidP="0046182C">
      <w:pPr>
        <w:pStyle w:val="Content"/>
      </w:pPr>
    </w:p>
    <w:p w14:paraId="690D57DD" w14:textId="6A20F442" w:rsidR="0046182C" w:rsidRDefault="006C7BCC" w:rsidP="0046182C">
      <w:pPr>
        <w:pStyle w:val="Content"/>
      </w:pPr>
      <w:r>
        <w:rPr>
          <w:noProof/>
        </w:rPr>
        <mc:AlternateContent>
          <mc:Choice Requires="wps">
            <w:drawing>
              <wp:anchor distT="0" distB="0" distL="114300" distR="114300" simplePos="0" relativeHeight="251671552" behindDoc="0" locked="0" layoutInCell="1" allowOverlap="1" wp14:anchorId="438DB63F" wp14:editId="10212D2E">
                <wp:simplePos x="0" y="0"/>
                <wp:positionH relativeFrom="column">
                  <wp:posOffset>2540</wp:posOffset>
                </wp:positionH>
                <wp:positionV relativeFrom="paragraph">
                  <wp:posOffset>2983230</wp:posOffset>
                </wp:positionV>
                <wp:extent cx="3857625" cy="161925"/>
                <wp:effectExtent l="0" t="0" r="9525" b="9525"/>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161925"/>
                        </a:xfrm>
                        <a:prstGeom prst="rect">
                          <a:avLst/>
                        </a:prstGeom>
                        <a:solidFill>
                          <a:prstClr val="white"/>
                        </a:solidFill>
                        <a:ln>
                          <a:noFill/>
                        </a:ln>
                      </wps:spPr>
                      <wps:txbx>
                        <w:txbxContent>
                          <w:p w14:paraId="06E951EE" w14:textId="1571848F" w:rsidR="00472EBA" w:rsidRPr="006C7BCC" w:rsidRDefault="00472EBA"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DB63F" id="Text Box 26" o:spid="_x0000_s1030" type="#_x0000_t202" style="position:absolute;margin-left:.2pt;margin-top:234.9pt;width:303.75pt;height:1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" stroked="f">
                <v:textbox inset="0,0,0,0">
                  <w:txbxContent>
                    <w:p w14:paraId="06E951EE" w14:textId="1571848F" w:rsidR="00472EBA" w:rsidRPr="006C7BCC" w:rsidRDefault="00472EBA"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2358C010">
            <wp:simplePos x="0" y="0"/>
            <wp:positionH relativeFrom="margin">
              <wp:align>left</wp:align>
            </wp:positionH>
            <wp:positionV relativeFrom="paragraph">
              <wp:posOffset>8255</wp:posOffset>
            </wp:positionV>
            <wp:extent cx="3857625" cy="3119755"/>
            <wp:effectExtent l="0" t="0" r="952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a:effectLst/>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37D01819" w:rsidR="0046182C" w:rsidRDefault="0046182C" w:rsidP="0046182C">
      <w:pPr>
        <w:pStyle w:val="Content"/>
      </w:pPr>
      <w:r>
        <w:t xml:space="preserve">It is precisely this paradoxical quality of </w:t>
      </w:r>
      <w:r w:rsidR="008C7842">
        <w:t xml:space="preserve">people </w:t>
      </w:r>
      <w:r>
        <w:t>which leave</w:t>
      </w:r>
      <w:r w:rsidR="008C7842">
        <w:t>s</w:t>
      </w:r>
      <w:r>
        <w:t xml:space="preserve"> so much potential for exploration in </w:t>
      </w:r>
      <w:proofErr w:type="gramStart"/>
      <w:r>
        <w:t>a</w:t>
      </w:r>
      <w:proofErr w:type="gramEnd"/>
      <w:r>
        <w:t xml:space="preserve"> MCS, if it extends beyond the good/evil dichotomy.</w:t>
      </w:r>
      <w:r w:rsidR="00DF1661">
        <w:t xml:space="preserve"> The title of this project, </w:t>
      </w:r>
      <w:r w:rsidR="00DF1661" w:rsidRPr="00B53D4E">
        <w:rPr>
          <w:i/>
        </w:rPr>
        <w:t>Open Your Eyes</w:t>
      </w:r>
      <w:r w:rsidR="00DF1661">
        <w:t xml:space="preserve">, is based on the </w:t>
      </w:r>
      <w:r w:rsidR="007A45F8">
        <w:t>etymology</w:t>
      </w:r>
      <w:r w:rsidR="00DF1661">
        <w:t xml:space="preserve"> of the word </w:t>
      </w:r>
      <w:proofErr w:type="spellStart"/>
      <w:r w:rsidR="00F059CE" w:rsidRPr="00F059CE">
        <w:rPr>
          <w:i/>
        </w:rPr>
        <w:t>a</w:t>
      </w:r>
      <w:r w:rsidR="00DF1661" w:rsidRPr="00F059CE">
        <w:rPr>
          <w:i/>
        </w:rPr>
        <w:t>brolhos</w:t>
      </w:r>
      <w:proofErr w:type="spellEnd"/>
      <w:r w:rsidR="00686CD3">
        <w:t xml:space="preserve">: a </w:t>
      </w:r>
      <w:r w:rsidR="00DF1661">
        <w:t>corruption of</w:t>
      </w:r>
      <w:r w:rsidR="00785303">
        <w:t xml:space="preserve"> </w:t>
      </w:r>
      <w:r w:rsidR="00DF1661">
        <w:t>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r w:rsidR="00D633B5">
        <w:t xml:space="preserve"> Keeping one’s eyes open to all characters and events is the key to story progressi</w:t>
      </w:r>
      <w:r w:rsidR="00A2047F">
        <w:t>o</w:t>
      </w:r>
      <w:r w:rsidR="00320044">
        <w:t>n</w:t>
      </w:r>
      <w:r w:rsidR="00D633B5">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63CEFFF2" w:rsidR="00A740B6" w:rsidRDefault="00A740B6">
      <w:pPr>
        <w:spacing w:after="200"/>
        <w:rPr>
          <w:b w:val="0"/>
          <w:sz w:val="24"/>
          <w:szCs w:val="24"/>
        </w:rPr>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87B948A" w:rsidR="009011F3" w:rsidRDefault="009011F3" w:rsidP="000A5FEC">
            <w:pPr>
              <w:pStyle w:val="Content"/>
              <w:spacing w:before="160" w:after="160"/>
              <w:jc w:val="center"/>
            </w:pPr>
            <w:r>
              <w:t xml:space="preserve">Two </w:t>
            </w:r>
            <w:r w:rsidR="003B068F">
              <w:t>d</w:t>
            </w:r>
            <w:r>
              <w:t>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A740B6">
        <w:trPr>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473CB025" w:rsidR="009011F3" w:rsidRDefault="009011F3" w:rsidP="000A5FEC">
            <w:pPr>
              <w:pStyle w:val="Content"/>
              <w:spacing w:before="160" w:after="160"/>
              <w:jc w:val="center"/>
            </w:pPr>
            <w:r>
              <w:t xml:space="preserve">Multiple </w:t>
            </w:r>
            <w:r w:rsidR="003B068F">
              <w:t>S</w:t>
            </w:r>
            <w:r>
              <w:t xml:space="preserve">tages within the </w:t>
            </w:r>
            <w:r w:rsidR="003B068F">
              <w:t>t</w:t>
            </w:r>
            <w:r>
              <w: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1028EBC7" w:rsidR="009011F3" w:rsidRDefault="009011F3" w:rsidP="000A5FEC">
            <w:pPr>
              <w:pStyle w:val="Content"/>
              <w:spacing w:before="160" w:after="160"/>
              <w:jc w:val="center"/>
            </w:pPr>
            <w:r>
              <w:t xml:space="preserve">Limited </w:t>
            </w:r>
            <w:r w:rsidR="003B068F">
              <w:t>S</w:t>
            </w:r>
            <w:r>
              <w:t xml:space="preserve">ave </w:t>
            </w:r>
            <w:r w:rsidR="003B068F">
              <w:t>P</w:t>
            </w:r>
            <w:r>
              <w:t>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A740B6">
        <w:trPr>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lastRenderedPageBreak/>
              <w:t>Decisions Matter</w:t>
            </w:r>
          </w:p>
        </w:tc>
        <w:tc>
          <w:tcPr>
            <w:tcW w:w="7756" w:type="dxa"/>
          </w:tcPr>
          <w:p w14:paraId="41B40AB6" w14:textId="40F9904B" w:rsidR="00A740B6" w:rsidRDefault="000A5FEC" w:rsidP="00A740B6">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A740B6">
        <w:trPr>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3652343D" w:rsidR="000A5FEC" w:rsidRDefault="000A5FEC" w:rsidP="000A5FEC">
            <w:pPr>
              <w:pStyle w:val="Content"/>
              <w:spacing w:before="160" w:after="160"/>
              <w:jc w:val="center"/>
            </w:pPr>
            <w:r>
              <w:t xml:space="preserve">NPCs have </w:t>
            </w:r>
            <w:r w:rsidR="003B068F">
              <w:t>I</w:t>
            </w:r>
            <w:r>
              <w:t>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15A0CACD" w:rsidR="000A5FEC" w:rsidRDefault="000A5FEC" w:rsidP="000A5FEC">
            <w:pPr>
              <w:pStyle w:val="Content"/>
              <w:spacing w:before="160" w:after="160"/>
              <w:jc w:val="center"/>
            </w:pPr>
            <w:r>
              <w:t xml:space="preserve">Multiple </w:t>
            </w:r>
            <w:r w:rsidR="003B068F">
              <w:t>D</w:t>
            </w:r>
            <w:r>
              <w:t xml:space="preserve">istinct </w:t>
            </w:r>
            <w:r w:rsidR="003B068F">
              <w:t>E</w:t>
            </w:r>
            <w:r>
              <w:t>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4F8E146C" w:rsidR="0046182C" w:rsidRPr="002B6EF6" w:rsidRDefault="00472EBA" w:rsidP="002B6EF6">
      <w:pPr>
        <w:spacing w:after="200"/>
        <w:rPr>
          <w:b w:val="0"/>
          <w:sz w:val="24"/>
          <w:szCs w:val="24"/>
        </w:rPr>
      </w:pPr>
      <w:r>
        <w:rPr>
          <w:b w:val="0"/>
          <w:noProof/>
          <w:sz w:val="24"/>
          <w:szCs w:val="24"/>
        </w:rPr>
        <w:lastRenderedPageBreak/>
        <w:drawing>
          <wp:anchor distT="0" distB="0" distL="114300" distR="114300" simplePos="0" relativeHeight="251667456" behindDoc="0" locked="0" layoutInCell="1" allowOverlap="1" wp14:anchorId="3ABFD3F9" wp14:editId="00602E5B">
            <wp:simplePos x="0" y="0"/>
            <wp:positionH relativeFrom="page">
              <wp:posOffset>2997835</wp:posOffset>
            </wp:positionH>
            <wp:positionV relativeFrom="paragraph">
              <wp:posOffset>152400</wp:posOffset>
            </wp:positionV>
            <wp:extent cx="4185920" cy="25717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a:effectLst/>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4C03F9AC" w:rsidR="001C7B1D" w:rsidRDefault="001D6B93" w:rsidP="0046182C">
      <w:pPr>
        <w:pStyle w:val="Content"/>
      </w:pPr>
      <w:r>
        <w:rPr>
          <w:noProof/>
        </w:rPr>
        <mc:AlternateContent>
          <mc:Choice Requires="wps">
            <w:drawing>
              <wp:anchor distT="0" distB="0" distL="114300" distR="114300" simplePos="0" relativeHeight="251669504" behindDoc="0" locked="0" layoutInCell="1" allowOverlap="1" wp14:anchorId="3C43C7B3" wp14:editId="576EBC1F">
                <wp:simplePos x="0" y="0"/>
                <wp:positionH relativeFrom="column">
                  <wp:posOffset>2266950</wp:posOffset>
                </wp:positionH>
                <wp:positionV relativeFrom="paragraph">
                  <wp:posOffset>489585</wp:posOffset>
                </wp:positionV>
                <wp:extent cx="4185920" cy="190500"/>
                <wp:effectExtent l="0" t="0" r="508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190500"/>
                        </a:xfrm>
                        <a:prstGeom prst="rect">
                          <a:avLst/>
                        </a:prstGeom>
                        <a:solidFill>
                          <a:prstClr val="white"/>
                        </a:solidFill>
                        <a:ln>
                          <a:noFill/>
                        </a:ln>
                      </wps:spPr>
                      <wps:txbx>
                        <w:txbxContent>
                          <w:p w14:paraId="76E767AE" w14:textId="22A93A1E" w:rsidR="00472EBA" w:rsidRPr="006C7BCC" w:rsidRDefault="00472EBA"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3C7B3" id="Text Box 24" o:spid="_x0000_s1031" type="#_x0000_t202" style="position:absolute;margin-left:178.5pt;margin-top:38.55pt;width:329.6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" stroked="f">
                <v:textbox inset="0,0,0,0">
                  <w:txbxContent>
                    <w:p w14:paraId="76E767AE" w14:textId="22A93A1E" w:rsidR="00472EBA" w:rsidRPr="006C7BCC" w:rsidRDefault="00472EBA"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v:textbox>
                <w10:wrap type="square"/>
              </v:shape>
            </w:pict>
          </mc:Fallback>
        </mc:AlternateContent>
      </w:r>
      <w:r w:rsidR="0046182C">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1D6B93">
      <w:pPr>
        <w:pStyle w:val="Content"/>
        <w:jc w:val="center"/>
      </w:pPr>
    </w:p>
    <w:p w14:paraId="57188DBE" w14:textId="1A7829A7" w:rsidR="003B068F" w:rsidRDefault="003B068F">
      <w:pPr>
        <w:spacing w:after="200"/>
        <w:rPr>
          <w:b w:val="0"/>
          <w:sz w:val="24"/>
          <w:szCs w:val="24"/>
        </w:rPr>
      </w:pPr>
      <w:r>
        <w:br w:type="page"/>
      </w:r>
    </w:p>
    <w:p w14:paraId="284C4D76" w14:textId="77777777" w:rsidR="00357566" w:rsidRDefault="00357566" w:rsidP="0046182C">
      <w:pPr>
        <w:pStyle w:val="Content"/>
      </w:pPr>
    </w:p>
    <w:p w14:paraId="6B9A6384" w14:textId="66A3C470" w:rsidR="00C97DB7" w:rsidRDefault="00E971AB" w:rsidP="00472EBA">
      <w:pPr>
        <w:pStyle w:val="Heading4"/>
      </w:pPr>
      <w:r>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3B068F">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30"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3B068F">
      <w:pPr>
        <w:pStyle w:val="Content"/>
        <w:rPr>
          <w:rFonts w:ascii="Open Sans" w:hAnsi="Open Sans" w:cs="Open Sans"/>
          <w:b/>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31"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32"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33"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34"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35"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7807451B" w14:textId="72A3DC6B" w:rsidR="005E188A" w:rsidRDefault="005E188A">
      <w:pPr>
        <w:spacing w:after="200"/>
        <w:rPr>
          <w:b w:val="0"/>
          <w:sz w:val="24"/>
          <w:szCs w:val="24"/>
        </w:rPr>
      </w:pPr>
      <w:r>
        <w:br w:type="page"/>
      </w:r>
    </w:p>
    <w:p w14:paraId="50F2FAB4" w14:textId="5823FF55" w:rsidR="00752E91" w:rsidRDefault="00123677" w:rsidP="0053120D">
      <w:pPr>
        <w:pStyle w:val="Heading1"/>
        <w:pBdr>
          <w:bottom w:val="single" w:sz="12" w:space="1" w:color="4A66AC" w:themeColor="accent1"/>
        </w:pBdr>
      </w:pPr>
      <w:bookmarkStart w:id="23" w:name="_Toc6777969"/>
      <w:r>
        <w:lastRenderedPageBreak/>
        <w:t>R</w:t>
      </w:r>
      <w:r w:rsidR="00752E91">
        <w:t>eflection</w:t>
      </w:r>
      <w:r>
        <w:t>s</w:t>
      </w:r>
      <w:bookmarkEnd w:id="23"/>
    </w:p>
    <w:p w14:paraId="3BF4D4D9" w14:textId="77777777" w:rsidR="00472EBA" w:rsidRDefault="00472EBA" w:rsidP="0046182C">
      <w:pPr>
        <w:pStyle w:val="Content"/>
      </w:pPr>
    </w:p>
    <w:p w14:paraId="6B9ACD02" w14:textId="1E7F2C40" w:rsidR="00845129" w:rsidRPr="00845129" w:rsidRDefault="00845129" w:rsidP="00845129">
      <w:pPr>
        <w:pStyle w:val="Content"/>
        <w:rPr>
          <w:i/>
        </w:rPr>
      </w:pPr>
      <w:commentRangeStart w:id="24"/>
      <w:r w:rsidRPr="00845129">
        <w:rPr>
          <w:i/>
        </w:rPr>
        <w:t xml:space="preserve">Refer to </w:t>
      </w:r>
      <w:hyperlink w:anchor="_Appendix_1:_" w:history="1">
        <w:r w:rsidRPr="00845129">
          <w:rPr>
            <w:rStyle w:val="Hyperlink"/>
            <w:i/>
          </w:rPr>
          <w:t>Appendix 1: GitHub Repository History – Sample</w:t>
        </w:r>
      </w:hyperlink>
      <w:r w:rsidRPr="00845129">
        <w:rPr>
          <w:i/>
        </w:rPr>
        <w:t xml:space="preserve"> for evidence of GitHub commit history.</w:t>
      </w:r>
    </w:p>
    <w:p w14:paraId="2CB7B3F3" w14:textId="513752F2" w:rsidR="00845129" w:rsidRPr="00845129" w:rsidRDefault="00845129" w:rsidP="00845129">
      <w:pPr>
        <w:pStyle w:val="Content"/>
        <w:rPr>
          <w:i/>
        </w:rPr>
      </w:pPr>
      <w:r w:rsidRPr="00845129">
        <w:rPr>
          <w:i/>
        </w:rPr>
        <w:t xml:space="preserve">Refer to </w:t>
      </w:r>
      <w:hyperlink w:anchor="_Appendix_2:_Group" w:history="1">
        <w:r w:rsidRPr="00845129">
          <w:rPr>
            <w:rStyle w:val="Hyperlink"/>
            <w:i/>
          </w:rPr>
          <w:t>Appendix 2: Group Discord Discussion – Sample</w:t>
        </w:r>
      </w:hyperlink>
      <w:r w:rsidRPr="00845129">
        <w:rPr>
          <w:i/>
        </w:rPr>
        <w:t xml:space="preserve"> for evidence of use of Discord</w:t>
      </w:r>
      <w:r w:rsidR="0053120D">
        <w:rPr>
          <w:i/>
        </w:rPr>
        <w:t>.</w:t>
      </w:r>
      <w:commentRangeEnd w:id="24"/>
      <w:r w:rsidR="00AF2FB7">
        <w:rPr>
          <w:rStyle w:val="CommentReference"/>
          <w:b/>
        </w:rPr>
        <w:commentReference w:id="24"/>
      </w:r>
    </w:p>
    <w:p w14:paraId="78D786CF" w14:textId="77777777" w:rsidR="0046182C" w:rsidRDefault="0046182C" w:rsidP="0046182C">
      <w:pPr>
        <w:pStyle w:val="Content"/>
      </w:pPr>
    </w:p>
    <w:p w14:paraId="4FE2E21D" w14:textId="65B8AD26" w:rsidR="00752E91" w:rsidRDefault="00123677" w:rsidP="009E130B">
      <w:pPr>
        <w:pStyle w:val="Heading2"/>
      </w:pPr>
      <w:bookmarkStart w:id="25" w:name="_Toc6777970"/>
      <w:r>
        <w:t>Individual reflections</w:t>
      </w:r>
      <w:bookmarkEnd w:id="25"/>
    </w:p>
    <w:p w14:paraId="0A0EE530" w14:textId="6352BC99" w:rsidR="00123677" w:rsidRDefault="000A5FEC" w:rsidP="000A5FEC">
      <w:pPr>
        <w:pStyle w:val="Heading3"/>
      </w:pPr>
      <w:r>
        <w:t>Nicholas Young</w:t>
      </w: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5DA0257C" w14:textId="3B95FFFB" w:rsidR="005E188A" w:rsidRDefault="005E188A" w:rsidP="005E188A">
      <w:pPr>
        <w:pStyle w:val="Content"/>
      </w:pPr>
      <w:r>
        <w:t xml:space="preserve"> </w:t>
      </w:r>
    </w:p>
    <w:p w14:paraId="286B8174" w14:textId="53782C02" w:rsidR="000A5FEC" w:rsidRDefault="000A5FEC" w:rsidP="0046182C">
      <w:pPr>
        <w:pStyle w:val="Content"/>
      </w:pPr>
    </w:p>
    <w:p w14:paraId="443D22A4" w14:textId="77777777" w:rsidR="00CA0A87" w:rsidRDefault="00CA0A87" w:rsidP="0046182C">
      <w:pPr>
        <w:pStyle w:val="Content"/>
      </w:pPr>
    </w:p>
    <w:p w14:paraId="19DBCB0D" w14:textId="0E01D7D3" w:rsidR="000A5FEC" w:rsidRDefault="000A5FEC" w:rsidP="000A5FEC">
      <w:pPr>
        <w:pStyle w:val="Heading3"/>
      </w:pPr>
      <w:r>
        <w:t>Michael</w:t>
      </w:r>
      <w:r w:rsidR="00652BBF">
        <w:t xml:space="preserve"> Seymour</w:t>
      </w:r>
    </w:p>
    <w:p w14:paraId="7BBAF963" w14:textId="3F579DE6" w:rsidR="000A5FEC" w:rsidRDefault="000A5FEC" w:rsidP="005E188A">
      <w:pPr>
        <w:pStyle w:val="Content"/>
      </w:pPr>
    </w:p>
    <w:p w14:paraId="57265534" w14:textId="749F9D7B" w:rsidR="000A5FEC" w:rsidRDefault="000A5FEC" w:rsidP="0046182C">
      <w:pPr>
        <w:pStyle w:val="Content"/>
      </w:pPr>
    </w:p>
    <w:p w14:paraId="19CF279D" w14:textId="77777777" w:rsidR="000A5FEC" w:rsidRDefault="000A5FEC" w:rsidP="0046182C">
      <w:pPr>
        <w:pStyle w:val="Content"/>
      </w:pPr>
    </w:p>
    <w:p w14:paraId="096BE6D7" w14:textId="2D5F238A" w:rsidR="000A5FEC" w:rsidRDefault="000A5FEC" w:rsidP="000A5FEC">
      <w:pPr>
        <w:pStyle w:val="Heading3"/>
      </w:pPr>
      <w:r>
        <w:t>Cory Atkinson</w:t>
      </w:r>
    </w:p>
    <w:p w14:paraId="04E398F8" w14:textId="77777777" w:rsidR="00CA0A87" w:rsidRDefault="00CA0A87" w:rsidP="0046182C">
      <w:pPr>
        <w:pStyle w:val="Content"/>
      </w:pPr>
    </w:p>
    <w:p w14:paraId="794E273D" w14:textId="20B5BA49" w:rsidR="000A5FEC" w:rsidRDefault="000A5FEC" w:rsidP="000A5FEC">
      <w:pPr>
        <w:pStyle w:val="Heading3"/>
      </w:pPr>
      <w:r>
        <w:t>Nathan Christos</w:t>
      </w:r>
    </w:p>
    <w:p w14:paraId="451D3E6F" w14:textId="0DF103F7" w:rsidR="00BC5AB9" w:rsidRDefault="00BC5AB9" w:rsidP="0046182C">
      <w:pPr>
        <w:pStyle w:val="Content"/>
      </w:pPr>
    </w:p>
    <w:p w14:paraId="7231D3D3" w14:textId="77777777" w:rsidR="00BC5AB9" w:rsidRDefault="00BC5AB9" w:rsidP="0046182C">
      <w:pPr>
        <w:pStyle w:val="Content"/>
      </w:pPr>
    </w:p>
    <w:p w14:paraId="22C5C8E1" w14:textId="34FB81B4" w:rsidR="000A5FEC" w:rsidRPr="00123677" w:rsidRDefault="000A5FEC" w:rsidP="000A5FEC">
      <w:pPr>
        <w:pStyle w:val="Heading3"/>
      </w:pPr>
      <w:r>
        <w:t>Harrison Williams</w:t>
      </w:r>
    </w:p>
    <w:p w14:paraId="27804E75" w14:textId="004EA0D2" w:rsidR="000746F0" w:rsidRDefault="000746F0" w:rsidP="0046182C">
      <w:pPr>
        <w:pStyle w:val="Content"/>
      </w:pPr>
    </w:p>
    <w:p w14:paraId="54B10F89" w14:textId="5F60D113" w:rsidR="00AF2FB7" w:rsidRDefault="00AF2FB7" w:rsidP="00AF2FB7">
      <w:pPr>
        <w:pStyle w:val="Heading2"/>
      </w:pPr>
      <w:bookmarkStart w:id="26" w:name="_Toc6777971"/>
      <w:commentRangeStart w:id="27"/>
      <w:r>
        <w:t>Group</w:t>
      </w:r>
      <w:r>
        <w:t xml:space="preserve"> reflection</w:t>
      </w:r>
      <w:commentRangeEnd w:id="27"/>
      <w:r>
        <w:rPr>
          <w:rStyle w:val="CommentReference"/>
          <w:rFonts w:eastAsiaTheme="minorEastAsia" w:cstheme="minorBidi"/>
          <w:color w:val="242852" w:themeColor="text2"/>
        </w:rPr>
        <w:commentReference w:id="27"/>
      </w:r>
      <w:bookmarkEnd w:id="26"/>
    </w:p>
    <w:p w14:paraId="5DCE76D1" w14:textId="77777777" w:rsidR="00AF2FB7" w:rsidRDefault="00AF2FB7">
      <w:pPr>
        <w:spacing w:after="200"/>
      </w:pPr>
    </w:p>
    <w:p w14:paraId="637C423F" w14:textId="1A021AE5" w:rsidR="000746F0" w:rsidRDefault="000746F0">
      <w:pPr>
        <w:spacing w:after="200"/>
        <w:rPr>
          <w:b w:val="0"/>
          <w:sz w:val="24"/>
          <w:szCs w:val="24"/>
        </w:rPr>
      </w:pPr>
      <w:r>
        <w:br w:type="page"/>
      </w:r>
    </w:p>
    <w:p w14:paraId="5CA94409" w14:textId="560212D2" w:rsidR="000746F0" w:rsidRDefault="000746F0" w:rsidP="0053120D">
      <w:pPr>
        <w:pStyle w:val="Heading1"/>
        <w:pBdr>
          <w:bottom w:val="single" w:sz="12" w:space="1" w:color="4A66AC" w:themeColor="accent1"/>
        </w:pBdr>
      </w:pPr>
      <w:bookmarkStart w:id="28" w:name="_Toc6777972"/>
      <w:r>
        <w:lastRenderedPageBreak/>
        <w:t>Appendices</w:t>
      </w:r>
      <w:bookmarkEnd w:id="28"/>
    </w:p>
    <w:p w14:paraId="1B8332EC" w14:textId="0DB69086" w:rsidR="00BC5AB9" w:rsidRDefault="000746F0" w:rsidP="000746F0">
      <w:pPr>
        <w:pStyle w:val="Heading2"/>
      </w:pPr>
      <w:bookmarkStart w:id="29" w:name="_Appendix_1:_"/>
      <w:bookmarkStart w:id="30" w:name="_Toc6777973"/>
      <w:bookmarkEnd w:id="29"/>
      <w:r>
        <w:t xml:space="preserve">Appendix 1:  </w:t>
      </w:r>
      <w:r w:rsidR="00BC5AB9">
        <w:t>GitHub</w:t>
      </w:r>
      <w:r>
        <w:t xml:space="preserve"> </w:t>
      </w:r>
      <w:r w:rsidR="00BC5AB9">
        <w:t>Repository History (Sample)</w:t>
      </w:r>
      <w:bookmarkEnd w:id="30"/>
    </w:p>
    <w:p w14:paraId="1643456D" w14:textId="2FD320D9" w:rsidR="00BC5AB9" w:rsidRDefault="00BC5AB9" w:rsidP="000746F0"/>
    <w:p w14:paraId="519FF933" w14:textId="0B0D0ECD" w:rsidR="00BC5AB9" w:rsidRDefault="00BC5AB9" w:rsidP="000746F0">
      <w:r>
        <w:rPr>
          <w:noProof/>
        </w:rPr>
        <w:drawing>
          <wp:inline distT="0" distB="0" distL="0" distR="0" wp14:anchorId="0EFD821A" wp14:editId="5C16C639">
            <wp:extent cx="6462005" cy="5667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Hub.PNG"/>
                    <pic:cNvPicPr/>
                  </pic:nvPicPr>
                  <pic:blipFill>
                    <a:blip r:embed="rId36">
                      <a:extLst>
                        <a:ext uri="{28A0092B-C50C-407E-A947-70E740481C1C}">
                          <a14:useLocalDpi xmlns:a14="http://schemas.microsoft.com/office/drawing/2010/main" val="0"/>
                        </a:ext>
                      </a:extLst>
                    </a:blip>
                    <a:stretch>
                      <a:fillRect/>
                    </a:stretch>
                  </pic:blipFill>
                  <pic:spPr>
                    <a:xfrm>
                      <a:off x="0" y="0"/>
                      <a:ext cx="6462005" cy="5667375"/>
                    </a:xfrm>
                    <a:prstGeom prst="rect">
                      <a:avLst/>
                    </a:prstGeom>
                  </pic:spPr>
                </pic:pic>
              </a:graphicData>
            </a:graphic>
          </wp:inline>
        </w:drawing>
      </w:r>
    </w:p>
    <w:p w14:paraId="77B84BE6" w14:textId="77777777" w:rsidR="00BC5AB9" w:rsidRDefault="00BC5AB9" w:rsidP="000746F0"/>
    <w:p w14:paraId="62F0A55E" w14:textId="77777777" w:rsidR="00BC5AB9" w:rsidRDefault="00BC5AB9" w:rsidP="000746F0"/>
    <w:p w14:paraId="68E7482E" w14:textId="77777777" w:rsidR="00BC5AB9" w:rsidRDefault="00BC5AB9">
      <w:pPr>
        <w:spacing w:after="200"/>
        <w:rPr>
          <w:rFonts w:eastAsiaTheme="majorEastAsia" w:cstheme="majorBidi"/>
          <w:color w:val="0E57C4" w:themeColor="background2" w:themeShade="80"/>
          <w:sz w:val="36"/>
          <w:szCs w:val="26"/>
        </w:rPr>
      </w:pPr>
      <w:r>
        <w:br w:type="page"/>
      </w:r>
    </w:p>
    <w:p w14:paraId="26469B51" w14:textId="36DEE411" w:rsidR="000746F0" w:rsidRDefault="000746F0" w:rsidP="00BC5AB9">
      <w:pPr>
        <w:pStyle w:val="Heading2"/>
      </w:pPr>
      <w:bookmarkStart w:id="31" w:name="_Appendix_2:_Group"/>
      <w:bookmarkStart w:id="32" w:name="_Toc6777974"/>
      <w:bookmarkEnd w:id="31"/>
      <w:r>
        <w:lastRenderedPageBreak/>
        <w:t xml:space="preserve">Appendix </w:t>
      </w:r>
      <w:r w:rsidR="00BC5AB9">
        <w:t>2</w:t>
      </w:r>
      <w:r>
        <w:t>: Group Discord</w:t>
      </w:r>
      <w:r w:rsidR="00BC5AB9">
        <w:t xml:space="preserve"> Discussions</w:t>
      </w:r>
      <w:r>
        <w:t xml:space="preserve"> </w:t>
      </w:r>
      <w:r w:rsidR="00BC5AB9">
        <w:t>(Sample)</w:t>
      </w:r>
      <w:bookmarkEnd w:id="32"/>
    </w:p>
    <w:p w14:paraId="47E57E89" w14:textId="4A342F7A" w:rsidR="00BC5AB9" w:rsidRDefault="00BC5AB9" w:rsidP="00BC5AB9"/>
    <w:p w14:paraId="4F0E2FC4" w14:textId="16B7817A" w:rsidR="00BC5AB9" w:rsidRDefault="00BC5AB9" w:rsidP="00BC5AB9">
      <w:r>
        <w:rPr>
          <w:noProof/>
        </w:rPr>
        <w:drawing>
          <wp:inline distT="0" distB="0" distL="0" distR="0" wp14:anchorId="18EEE097" wp14:editId="62835D5A">
            <wp:extent cx="6436441" cy="4257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cord.PNG"/>
                    <pic:cNvPicPr/>
                  </pic:nvPicPr>
                  <pic:blipFill>
                    <a:blip r:embed="rId37">
                      <a:extLst>
                        <a:ext uri="{28A0092B-C50C-407E-A947-70E740481C1C}">
                          <a14:useLocalDpi xmlns:a14="http://schemas.microsoft.com/office/drawing/2010/main" val="0"/>
                        </a:ext>
                      </a:extLst>
                    </a:blip>
                    <a:stretch>
                      <a:fillRect/>
                    </a:stretch>
                  </pic:blipFill>
                  <pic:spPr>
                    <a:xfrm>
                      <a:off x="0" y="0"/>
                      <a:ext cx="6439028" cy="4259386"/>
                    </a:xfrm>
                    <a:prstGeom prst="rect">
                      <a:avLst/>
                    </a:prstGeom>
                  </pic:spPr>
                </pic:pic>
              </a:graphicData>
            </a:graphic>
          </wp:inline>
        </w:drawing>
      </w:r>
    </w:p>
    <w:p w14:paraId="5804C6F0" w14:textId="77777777" w:rsidR="00BC5AB9" w:rsidRPr="00BC5AB9" w:rsidRDefault="00BC5AB9" w:rsidP="00BC5AB9"/>
    <w:sectPr w:rsidR="00BC5AB9" w:rsidRPr="00BC5AB9" w:rsidSect="00EA520E">
      <w:headerReference w:type="default" r:id="rId38"/>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nton" w:date="2019-04-21T22:14:00Z" w:initials="A">
    <w:p w14:paraId="0F678D5A" w14:textId="2CB98A01" w:rsidR="000F338D" w:rsidRDefault="000F338D">
      <w:pPr>
        <w:pStyle w:val="CommentText"/>
      </w:pPr>
      <w:r>
        <w:rPr>
          <w:rStyle w:val="CommentReference"/>
        </w:rPr>
        <w:annotationRef/>
      </w:r>
      <w:r>
        <w:t>Update for ass3</w:t>
      </w:r>
    </w:p>
  </w:comment>
  <w:comment w:id="24" w:author="Anton" w:date="2019-04-21T22:23:00Z" w:initials="A">
    <w:p w14:paraId="4C8D3512" w14:textId="69494982" w:rsidR="00AF2FB7" w:rsidRDefault="00AF2FB7">
      <w:pPr>
        <w:pStyle w:val="CommentText"/>
      </w:pPr>
      <w:r>
        <w:rPr>
          <w:rStyle w:val="CommentReference"/>
        </w:rPr>
        <w:annotationRef/>
      </w:r>
      <w:r>
        <w:t>Update for ASS3</w:t>
      </w:r>
    </w:p>
  </w:comment>
  <w:comment w:id="27" w:author="Anton" w:date="2019-04-21T22:24:00Z" w:initials="A">
    <w:p w14:paraId="2041AA89" w14:textId="79D466E2" w:rsidR="00AF2FB7" w:rsidRDefault="00AF2FB7">
      <w:pPr>
        <w:pStyle w:val="CommentText"/>
      </w:pPr>
      <w:r>
        <w:rPr>
          <w:rStyle w:val="CommentReference"/>
        </w:rPr>
        <w:annotationRef/>
      </w:r>
      <w:r>
        <w:t>Check if needed… not clear in doc.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678D5A" w15:done="0"/>
  <w15:commentEx w15:paraId="4C8D3512" w15:done="0"/>
  <w15:commentEx w15:paraId="2041AA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678D5A" w16cid:durableId="206769CD"/>
  <w16cid:commentId w16cid:paraId="4C8D3512" w16cid:durableId="20676BE7"/>
  <w16cid:commentId w16cid:paraId="2041AA89" w16cid:durableId="20676C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DB8F8" w14:textId="77777777" w:rsidR="00D02BC1" w:rsidRDefault="00D02BC1">
      <w:r>
        <w:separator/>
      </w:r>
    </w:p>
    <w:p w14:paraId="6FEDBA4A" w14:textId="77777777" w:rsidR="00D02BC1" w:rsidRDefault="00D02BC1"/>
    <w:p w14:paraId="0E108B91" w14:textId="77777777" w:rsidR="00D02BC1" w:rsidRDefault="00D02BC1"/>
  </w:endnote>
  <w:endnote w:type="continuationSeparator" w:id="0">
    <w:p w14:paraId="0ACC741A" w14:textId="77777777" w:rsidR="00D02BC1" w:rsidRDefault="00D02BC1">
      <w:r>
        <w:continuationSeparator/>
      </w:r>
    </w:p>
    <w:p w14:paraId="608EB307" w14:textId="77777777" w:rsidR="00D02BC1" w:rsidRDefault="00D02BC1"/>
    <w:p w14:paraId="5D770C7A" w14:textId="77777777" w:rsidR="00D02BC1" w:rsidRDefault="00D02B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7472F" w14:textId="77777777" w:rsidR="00D02BC1" w:rsidRDefault="00D02BC1">
      <w:r>
        <w:separator/>
      </w:r>
    </w:p>
    <w:p w14:paraId="1D12A247" w14:textId="77777777" w:rsidR="00D02BC1" w:rsidRDefault="00D02BC1"/>
    <w:p w14:paraId="6EE84D37" w14:textId="77777777" w:rsidR="00D02BC1" w:rsidRDefault="00D02BC1"/>
  </w:footnote>
  <w:footnote w:type="continuationSeparator" w:id="0">
    <w:p w14:paraId="1E967658" w14:textId="77777777" w:rsidR="00D02BC1" w:rsidRDefault="00D02BC1">
      <w:r>
        <w:continuationSeparator/>
      </w:r>
    </w:p>
    <w:p w14:paraId="0D46D574" w14:textId="77777777" w:rsidR="00D02BC1" w:rsidRDefault="00D02BC1"/>
    <w:p w14:paraId="7177818E" w14:textId="77777777" w:rsidR="00D02BC1" w:rsidRDefault="00D02BC1"/>
  </w:footnote>
  <w:footnote w:id="1">
    <w:p w14:paraId="24614228" w14:textId="77777777" w:rsidR="00472EBA" w:rsidRPr="00BA6C18" w:rsidRDefault="00472EBA"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472EBA" w:rsidRPr="00BA6C18" w:rsidRDefault="00472EBA">
      <w:pPr>
        <w:pStyle w:val="FootnoteText"/>
        <w:rPr>
          <w:rFonts w:ascii="Open Sans" w:hAnsi="Open Sans" w:cs="Open Sans"/>
          <w:b w:val="0"/>
          <w:lang w:val="en-GB"/>
        </w:rPr>
      </w:pPr>
    </w:p>
  </w:footnote>
  <w:footnote w:id="2">
    <w:p w14:paraId="7EC33EAD" w14:textId="77777777" w:rsidR="00472EBA" w:rsidRPr="00BA6C18" w:rsidRDefault="00472EBA"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472EBA" w:rsidRPr="00BA6C18" w:rsidRDefault="00472EBA">
      <w:pPr>
        <w:pStyle w:val="FootnoteText"/>
        <w:rPr>
          <w:rFonts w:ascii="Open Sans" w:hAnsi="Open Sans" w:cs="Open Sans"/>
          <w:b w:val="0"/>
          <w:lang w:val="en-GB"/>
        </w:rPr>
      </w:pPr>
    </w:p>
  </w:footnote>
  <w:footnote w:id="3">
    <w:p w14:paraId="0A17BA64" w14:textId="5278AB37" w:rsidR="00472EBA" w:rsidRPr="00BA6C18" w:rsidRDefault="00472EBA"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472EBA" w:rsidRPr="00BA6C18" w:rsidRDefault="00472EBA">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472EBA" w:rsidRPr="00BA6C18" w:rsidRDefault="00472EBA">
      <w:pPr>
        <w:pStyle w:val="FootnoteText"/>
        <w:rPr>
          <w:rFonts w:ascii="Open Sans" w:hAnsi="Open Sans" w:cs="Open Sans"/>
          <w:b w:val="0"/>
          <w:lang w:val="en-GB"/>
        </w:rPr>
      </w:pPr>
    </w:p>
  </w:footnote>
  <w:footnote w:id="5">
    <w:p w14:paraId="791367AF" w14:textId="4834377B" w:rsidR="00472EBA" w:rsidRPr="00BA6C18" w:rsidRDefault="00472EBA"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472EBA" w:rsidRPr="00BA6C18" w:rsidRDefault="00472EBA"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472EBA" w:rsidRPr="00BA6C18" w:rsidRDefault="00472EBA"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472EBA"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472EBA" w:rsidRDefault="00472EBA">
          <w:pPr>
            <w:pStyle w:val="Header"/>
          </w:pPr>
        </w:p>
      </w:tc>
    </w:tr>
  </w:tbl>
  <w:p w14:paraId="703B28E9" w14:textId="77777777" w:rsidR="00472EBA" w:rsidRDefault="00472EBA" w:rsidP="00D077E9">
    <w:pPr>
      <w:pStyle w:val="Header"/>
    </w:pPr>
  </w:p>
  <w:p w14:paraId="289D66DC" w14:textId="77777777" w:rsidR="00472EBA" w:rsidRDefault="00472E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875113"/>
    <w:multiLevelType w:val="hybridMultilevel"/>
    <w:tmpl w:val="2E0CDB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CA6DDC"/>
    <w:multiLevelType w:val="hybridMultilevel"/>
    <w:tmpl w:val="C82E487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C8A2F78"/>
    <w:multiLevelType w:val="hybridMultilevel"/>
    <w:tmpl w:val="A2703D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7"/>
  </w:num>
  <w:num w:numId="4">
    <w:abstractNumId w:val="13"/>
  </w:num>
  <w:num w:numId="5">
    <w:abstractNumId w:val="10"/>
  </w:num>
  <w:num w:numId="6">
    <w:abstractNumId w:val="3"/>
  </w:num>
  <w:num w:numId="7">
    <w:abstractNumId w:val="0"/>
  </w:num>
  <w:num w:numId="8">
    <w:abstractNumId w:val="19"/>
  </w:num>
  <w:num w:numId="9">
    <w:abstractNumId w:val="16"/>
  </w:num>
  <w:num w:numId="10">
    <w:abstractNumId w:val="15"/>
  </w:num>
  <w:num w:numId="11">
    <w:abstractNumId w:val="20"/>
  </w:num>
  <w:num w:numId="12">
    <w:abstractNumId w:val="17"/>
  </w:num>
  <w:num w:numId="13">
    <w:abstractNumId w:val="12"/>
  </w:num>
  <w:num w:numId="14">
    <w:abstractNumId w:val="11"/>
  </w:num>
  <w:num w:numId="15">
    <w:abstractNumId w:val="5"/>
  </w:num>
  <w:num w:numId="16">
    <w:abstractNumId w:val="2"/>
  </w:num>
  <w:num w:numId="17">
    <w:abstractNumId w:val="21"/>
  </w:num>
  <w:num w:numId="18">
    <w:abstractNumId w:val="23"/>
  </w:num>
  <w:num w:numId="19">
    <w:abstractNumId w:val="1"/>
  </w:num>
  <w:num w:numId="20">
    <w:abstractNumId w:val="9"/>
  </w:num>
  <w:num w:numId="21">
    <w:abstractNumId w:val="6"/>
  </w:num>
  <w:num w:numId="22">
    <w:abstractNumId w:val="24"/>
  </w:num>
  <w:num w:numId="23">
    <w:abstractNumId w:val="18"/>
  </w:num>
  <w:num w:numId="24">
    <w:abstractNumId w:val="4"/>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45042"/>
    <w:rsid w:val="000502F3"/>
    <w:rsid w:val="00050324"/>
    <w:rsid w:val="00060961"/>
    <w:rsid w:val="000746F0"/>
    <w:rsid w:val="000A0150"/>
    <w:rsid w:val="000A5FEC"/>
    <w:rsid w:val="000C47B7"/>
    <w:rsid w:val="000E63C9"/>
    <w:rsid w:val="000F338D"/>
    <w:rsid w:val="00123677"/>
    <w:rsid w:val="00126FD3"/>
    <w:rsid w:val="00130E9D"/>
    <w:rsid w:val="00150A6D"/>
    <w:rsid w:val="00152897"/>
    <w:rsid w:val="0017590B"/>
    <w:rsid w:val="00185B35"/>
    <w:rsid w:val="001C7002"/>
    <w:rsid w:val="001C7B1D"/>
    <w:rsid w:val="001D1786"/>
    <w:rsid w:val="001D6B93"/>
    <w:rsid w:val="001E2553"/>
    <w:rsid w:val="001F2BC8"/>
    <w:rsid w:val="001F5F6B"/>
    <w:rsid w:val="00225406"/>
    <w:rsid w:val="00241BCA"/>
    <w:rsid w:val="00243EBC"/>
    <w:rsid w:val="00246A35"/>
    <w:rsid w:val="0025022C"/>
    <w:rsid w:val="0026506B"/>
    <w:rsid w:val="00265DDF"/>
    <w:rsid w:val="00266084"/>
    <w:rsid w:val="0027082A"/>
    <w:rsid w:val="00284348"/>
    <w:rsid w:val="002A0523"/>
    <w:rsid w:val="002B6EF6"/>
    <w:rsid w:val="002D2DE6"/>
    <w:rsid w:val="002D5A23"/>
    <w:rsid w:val="002F1457"/>
    <w:rsid w:val="002F51F5"/>
    <w:rsid w:val="00312137"/>
    <w:rsid w:val="00320044"/>
    <w:rsid w:val="00321ECE"/>
    <w:rsid w:val="00330359"/>
    <w:rsid w:val="0033762F"/>
    <w:rsid w:val="00357566"/>
    <w:rsid w:val="00366C7E"/>
    <w:rsid w:val="00367DA9"/>
    <w:rsid w:val="00384EA3"/>
    <w:rsid w:val="0039493B"/>
    <w:rsid w:val="003A39A1"/>
    <w:rsid w:val="003B068F"/>
    <w:rsid w:val="003C2191"/>
    <w:rsid w:val="003D3863"/>
    <w:rsid w:val="004110DE"/>
    <w:rsid w:val="0044085A"/>
    <w:rsid w:val="004416D6"/>
    <w:rsid w:val="00453E79"/>
    <w:rsid w:val="0045727D"/>
    <w:rsid w:val="0046182C"/>
    <w:rsid w:val="004715EE"/>
    <w:rsid w:val="00472EBA"/>
    <w:rsid w:val="0049787E"/>
    <w:rsid w:val="004A3C46"/>
    <w:rsid w:val="004B21A5"/>
    <w:rsid w:val="004E1BB2"/>
    <w:rsid w:val="005037F0"/>
    <w:rsid w:val="005043E7"/>
    <w:rsid w:val="00516A86"/>
    <w:rsid w:val="0051781A"/>
    <w:rsid w:val="005275F6"/>
    <w:rsid w:val="0053120D"/>
    <w:rsid w:val="00533E73"/>
    <w:rsid w:val="005430C2"/>
    <w:rsid w:val="00552D01"/>
    <w:rsid w:val="0056343B"/>
    <w:rsid w:val="00572102"/>
    <w:rsid w:val="005D60B6"/>
    <w:rsid w:val="005E188A"/>
    <w:rsid w:val="005E2D56"/>
    <w:rsid w:val="005F1BB0"/>
    <w:rsid w:val="00625C23"/>
    <w:rsid w:val="00632234"/>
    <w:rsid w:val="00652BBF"/>
    <w:rsid w:val="00656C4D"/>
    <w:rsid w:val="00666799"/>
    <w:rsid w:val="00684929"/>
    <w:rsid w:val="00686CD3"/>
    <w:rsid w:val="00693101"/>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85303"/>
    <w:rsid w:val="00793EFB"/>
    <w:rsid w:val="007A45F8"/>
    <w:rsid w:val="007C6B52"/>
    <w:rsid w:val="007D16C5"/>
    <w:rsid w:val="0080273B"/>
    <w:rsid w:val="00820649"/>
    <w:rsid w:val="00845129"/>
    <w:rsid w:val="00862FE4"/>
    <w:rsid w:val="0086389A"/>
    <w:rsid w:val="00864E55"/>
    <w:rsid w:val="0087507B"/>
    <w:rsid w:val="0087605E"/>
    <w:rsid w:val="008870B6"/>
    <w:rsid w:val="008A4533"/>
    <w:rsid w:val="008A4A16"/>
    <w:rsid w:val="008B1FEE"/>
    <w:rsid w:val="008C7842"/>
    <w:rsid w:val="008E6B94"/>
    <w:rsid w:val="009011F3"/>
    <w:rsid w:val="00903C32"/>
    <w:rsid w:val="009133D9"/>
    <w:rsid w:val="00916B16"/>
    <w:rsid w:val="009173B9"/>
    <w:rsid w:val="00924A4D"/>
    <w:rsid w:val="0093335D"/>
    <w:rsid w:val="0093613E"/>
    <w:rsid w:val="00943026"/>
    <w:rsid w:val="00951D5F"/>
    <w:rsid w:val="00966B81"/>
    <w:rsid w:val="00972B75"/>
    <w:rsid w:val="0097638F"/>
    <w:rsid w:val="009B0653"/>
    <w:rsid w:val="009C7720"/>
    <w:rsid w:val="009E0C84"/>
    <w:rsid w:val="009E130B"/>
    <w:rsid w:val="009F6C84"/>
    <w:rsid w:val="00A06922"/>
    <w:rsid w:val="00A1239A"/>
    <w:rsid w:val="00A2047F"/>
    <w:rsid w:val="00A23AFA"/>
    <w:rsid w:val="00A31027"/>
    <w:rsid w:val="00A31B3E"/>
    <w:rsid w:val="00A41275"/>
    <w:rsid w:val="00A532F3"/>
    <w:rsid w:val="00A53810"/>
    <w:rsid w:val="00A740B6"/>
    <w:rsid w:val="00A84585"/>
    <w:rsid w:val="00A8489E"/>
    <w:rsid w:val="00AA06AE"/>
    <w:rsid w:val="00AB29E7"/>
    <w:rsid w:val="00AB4090"/>
    <w:rsid w:val="00AC29F3"/>
    <w:rsid w:val="00AC76CB"/>
    <w:rsid w:val="00AD2D90"/>
    <w:rsid w:val="00AF2FB7"/>
    <w:rsid w:val="00B14299"/>
    <w:rsid w:val="00B171CF"/>
    <w:rsid w:val="00B231E5"/>
    <w:rsid w:val="00B2362B"/>
    <w:rsid w:val="00B36F1B"/>
    <w:rsid w:val="00B528B0"/>
    <w:rsid w:val="00B53D4E"/>
    <w:rsid w:val="00BA6C18"/>
    <w:rsid w:val="00BC5AB9"/>
    <w:rsid w:val="00BD1D1F"/>
    <w:rsid w:val="00BD381C"/>
    <w:rsid w:val="00BE36FA"/>
    <w:rsid w:val="00C02B87"/>
    <w:rsid w:val="00C4086D"/>
    <w:rsid w:val="00C97DB7"/>
    <w:rsid w:val="00CA0A87"/>
    <w:rsid w:val="00CA1896"/>
    <w:rsid w:val="00CB5490"/>
    <w:rsid w:val="00CB5B28"/>
    <w:rsid w:val="00CD0EC9"/>
    <w:rsid w:val="00CF3FCB"/>
    <w:rsid w:val="00CF5371"/>
    <w:rsid w:val="00D02BC1"/>
    <w:rsid w:val="00D0323A"/>
    <w:rsid w:val="00D0559F"/>
    <w:rsid w:val="00D077E9"/>
    <w:rsid w:val="00D11D6F"/>
    <w:rsid w:val="00D32BE6"/>
    <w:rsid w:val="00D33C2E"/>
    <w:rsid w:val="00D37A20"/>
    <w:rsid w:val="00D42CB7"/>
    <w:rsid w:val="00D5413D"/>
    <w:rsid w:val="00D570A9"/>
    <w:rsid w:val="00D633B5"/>
    <w:rsid w:val="00D70D02"/>
    <w:rsid w:val="00D770C7"/>
    <w:rsid w:val="00D86945"/>
    <w:rsid w:val="00D90290"/>
    <w:rsid w:val="00DB5984"/>
    <w:rsid w:val="00DC7459"/>
    <w:rsid w:val="00DD152F"/>
    <w:rsid w:val="00DE213F"/>
    <w:rsid w:val="00DF027C"/>
    <w:rsid w:val="00DF10EA"/>
    <w:rsid w:val="00DF1661"/>
    <w:rsid w:val="00E00A32"/>
    <w:rsid w:val="00E13177"/>
    <w:rsid w:val="00E22ACD"/>
    <w:rsid w:val="00E410B4"/>
    <w:rsid w:val="00E620B0"/>
    <w:rsid w:val="00E651C8"/>
    <w:rsid w:val="00E81B40"/>
    <w:rsid w:val="00E9101F"/>
    <w:rsid w:val="00E971AB"/>
    <w:rsid w:val="00EA520E"/>
    <w:rsid w:val="00EC6B88"/>
    <w:rsid w:val="00EF555B"/>
    <w:rsid w:val="00F027BB"/>
    <w:rsid w:val="00F059CE"/>
    <w:rsid w:val="00F11DCF"/>
    <w:rsid w:val="00F162EA"/>
    <w:rsid w:val="00F23AA3"/>
    <w:rsid w:val="00F40C8E"/>
    <w:rsid w:val="00F52D27"/>
    <w:rsid w:val="00F71895"/>
    <w:rsid w:val="00F83527"/>
    <w:rsid w:val="00F85EBC"/>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1836527372">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2.jpeg"/><Relationship Id="rId39" Type="http://schemas.openxmlformats.org/officeDocument/2006/relationships/fontTable" Target="fontTable.xml"/><Relationship Id="rId3" Type="http://schemas.openxmlformats.org/officeDocument/2006/relationships/numbering" Target="numbering.xml"/><Relationship Id="rId21" Type="http://schemas.microsoft.com/office/2016/09/relationships/commentsIds" Target="commentsIds.xml"/><Relationship Id="rId34" Type="http://schemas.openxmlformats.org/officeDocument/2006/relationships/hyperlink" Target="http://www.heinz-kratz.de/batavia1.jpg%20"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image" Target="media/image11.jpg"/><Relationship Id="rId33" Type="http://schemas.openxmlformats.org/officeDocument/2006/relationships/hyperlink" Target="https://killapenguin.com/227/gallery/medium/fallout2/fallout-2-0012.jpg%20"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g"/><Relationship Id="rId20" Type="http://schemas.microsoft.com/office/2011/relationships/commentsExtended" Target="commentsExtended.xml"/><Relationship Id="rId29" Type="http://schemas.openxmlformats.org/officeDocument/2006/relationships/image" Target="media/image15.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hyperlink" Target="https://upload.wikimedia.org/wikipedia/it/a/a0/The_Nameless_One_and_Deionarra_holding_a_conversation_(PT).png%20" TargetMode="External"/><Relationship Id="rId37" Type="http://schemas.openxmlformats.org/officeDocument/2006/relationships/image" Target="media/image17.PN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s://github.com/groupfourteen/assignment3" TargetMode="External"/><Relationship Id="rId28" Type="http://schemas.openxmlformats.org/officeDocument/2006/relationships/image" Target="media/image14.jpeg"/><Relationship Id="rId36"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comments" Target="comments.xml"/><Relationship Id="rId31" Type="http://schemas.openxmlformats.org/officeDocument/2006/relationships/hyperlink" Target="https://verbalspew.files.wordpress.com/2013/10/twdep5-clementine-will-remember.jp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yperlink" Target="https://groupfourteen.github.io/assignment3/" TargetMode="External"/><Relationship Id="rId27" Type="http://schemas.openxmlformats.org/officeDocument/2006/relationships/image" Target="media/image13.jpg"/><Relationship Id="rId30" Type="http://schemas.openxmlformats.org/officeDocument/2006/relationships/hyperlink" Target="https://psmag.com/.image/t_share/MTI3NTgyNTA4NDU0ODEyMTI2/morality-illo.jpg" TargetMode="External"/><Relationship Id="rId35" Type="http://schemas.openxmlformats.org/officeDocument/2006/relationships/hyperlink" Target="https://images.thewest.com.au/publication/B88714996Z/1516155255791_G581DOK9V.3-1.jpg?imwidth=800&amp;impolicy=.auto%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011343"/>
    <w:rsid w:val="00044E6B"/>
    <w:rsid w:val="002608A0"/>
    <w:rsid w:val="00261927"/>
    <w:rsid w:val="002F35FA"/>
    <w:rsid w:val="002F45AF"/>
    <w:rsid w:val="005C0FFB"/>
    <w:rsid w:val="005C2140"/>
    <w:rsid w:val="006725CA"/>
    <w:rsid w:val="00792FA3"/>
    <w:rsid w:val="008B6F3F"/>
    <w:rsid w:val="00993F44"/>
    <w:rsid w:val="00B229E8"/>
    <w:rsid w:val="00BC7395"/>
    <w:rsid w:val="00C906D5"/>
    <w:rsid w:val="00EB53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931DCD-5286-4CC9-ABCF-27BAA2567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614</TotalTime>
  <Pages>28</Pages>
  <Words>4935</Words>
  <Characters>28136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Anton</cp:lastModifiedBy>
  <cp:revision>82</cp:revision>
  <cp:lastPrinted>2019-04-13T11:33:00Z</cp:lastPrinted>
  <dcterms:created xsi:type="dcterms:W3CDTF">2019-04-09T09:36:00Z</dcterms:created>
  <dcterms:modified xsi:type="dcterms:W3CDTF">2019-04-21T12:25:00Z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